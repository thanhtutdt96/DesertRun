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1311D1"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1B9F65F4"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4D17121D"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91EBF86" w14:textId="77777777" w:rsidR="003218FF" w:rsidRPr="00B10E7E" w:rsidRDefault="003218FF" w:rsidP="003218FF">
      <w:pPr>
        <w:suppressAutoHyphens/>
        <w:autoSpaceDE w:val="0"/>
        <w:autoSpaceDN w:val="0"/>
        <w:adjustRightInd w:val="0"/>
        <w:ind w:firstLine="720"/>
        <w:jc w:val="center"/>
        <w:rPr>
          <w:lang w:val="en"/>
        </w:rPr>
      </w:pPr>
    </w:p>
    <w:p w14:paraId="7BA63B1D"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55DF81D" wp14:editId="41044BDF">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3336B3A8" w14:textId="77777777" w:rsidR="003218FF" w:rsidRPr="00B10E7E" w:rsidRDefault="003218FF" w:rsidP="003218FF">
      <w:pPr>
        <w:suppressAutoHyphens/>
        <w:autoSpaceDE w:val="0"/>
        <w:autoSpaceDN w:val="0"/>
        <w:adjustRightInd w:val="0"/>
        <w:ind w:firstLine="720"/>
        <w:rPr>
          <w:b/>
          <w:bCs/>
          <w:sz w:val="28"/>
          <w:szCs w:val="28"/>
          <w:lang w:val="en"/>
        </w:rPr>
      </w:pPr>
    </w:p>
    <w:p w14:paraId="54971211" w14:textId="680CA437" w:rsidR="003218FF" w:rsidRPr="00B10E7E" w:rsidRDefault="007375FC" w:rsidP="00BB5CAE">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ĐỒ ÁN</w:t>
      </w:r>
      <w:r w:rsidR="00DB7595">
        <w:rPr>
          <w:b/>
          <w:bCs/>
          <w:sz w:val="32"/>
          <w:szCs w:val="32"/>
          <w:lang w:val="en"/>
        </w:rPr>
        <w:t xml:space="preserve"> </w:t>
      </w:r>
      <w:r w:rsidR="009A534A">
        <w:rPr>
          <w:b/>
          <w:bCs/>
          <w:sz w:val="32"/>
          <w:szCs w:val="32"/>
          <w:lang w:val="en"/>
        </w:rPr>
        <w:t xml:space="preserve">MÔN </w:t>
      </w:r>
      <w:r w:rsidR="00887C50">
        <w:rPr>
          <w:b/>
          <w:bCs/>
          <w:sz w:val="32"/>
          <w:szCs w:val="32"/>
          <w:lang w:val="en"/>
        </w:rPr>
        <w:t>PHÁT TRIỂN TRÒ CHƠI</w:t>
      </w:r>
    </w:p>
    <w:p w14:paraId="19743DD8" w14:textId="55164F27" w:rsidR="003218FF" w:rsidRDefault="007E7FF7" w:rsidP="00887C50">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53E77364" w14:textId="77777777" w:rsidR="00887C50" w:rsidRDefault="00887C50" w:rsidP="00887C50">
      <w:pPr>
        <w:suppressAutoHyphens/>
        <w:autoSpaceDE w:val="0"/>
        <w:autoSpaceDN w:val="0"/>
        <w:adjustRightInd w:val="0"/>
        <w:spacing w:line="360" w:lineRule="auto"/>
        <w:ind w:firstLine="720"/>
        <w:jc w:val="center"/>
        <w:rPr>
          <w:b/>
          <w:bCs/>
          <w:lang w:val="en"/>
        </w:rPr>
      </w:pPr>
    </w:p>
    <w:p w14:paraId="56EB4204" w14:textId="77777777" w:rsidR="003D59DD" w:rsidRPr="00B10E7E" w:rsidRDefault="003D59DD" w:rsidP="003218FF">
      <w:pPr>
        <w:suppressAutoHyphens/>
        <w:autoSpaceDE w:val="0"/>
        <w:autoSpaceDN w:val="0"/>
        <w:adjustRightInd w:val="0"/>
        <w:spacing w:line="360" w:lineRule="auto"/>
        <w:rPr>
          <w:b/>
          <w:bCs/>
          <w:lang w:val="en"/>
        </w:rPr>
      </w:pPr>
    </w:p>
    <w:p w14:paraId="60273EF9" w14:textId="77777777" w:rsidR="00887C50" w:rsidRDefault="009F3F4A" w:rsidP="00887C50">
      <w:pPr>
        <w:suppressAutoHyphens/>
        <w:autoSpaceDE w:val="0"/>
        <w:autoSpaceDN w:val="0"/>
        <w:adjustRightInd w:val="0"/>
        <w:spacing w:line="360" w:lineRule="auto"/>
        <w:jc w:val="center"/>
        <w:rPr>
          <w:b/>
          <w:bCs/>
          <w:sz w:val="48"/>
          <w:szCs w:val="48"/>
        </w:rPr>
      </w:pPr>
      <w:r>
        <w:rPr>
          <w:b/>
          <w:bCs/>
          <w:sz w:val="48"/>
          <w:szCs w:val="48"/>
        </w:rPr>
        <w:t xml:space="preserve">XÂY DỰNG </w:t>
      </w:r>
      <w:r w:rsidR="00887C50" w:rsidRPr="00887C50">
        <w:rPr>
          <w:b/>
          <w:bCs/>
          <w:sz w:val="48"/>
          <w:szCs w:val="48"/>
        </w:rPr>
        <w:t xml:space="preserve"> GAME </w:t>
      </w:r>
      <w:r w:rsidR="00887C50">
        <w:rPr>
          <w:b/>
          <w:bCs/>
          <w:sz w:val="48"/>
          <w:szCs w:val="48"/>
        </w:rPr>
        <w:t>OFFLINE</w:t>
      </w:r>
      <w:r w:rsidR="00887C50" w:rsidRPr="00887C50">
        <w:rPr>
          <w:b/>
          <w:bCs/>
          <w:sz w:val="48"/>
          <w:szCs w:val="48"/>
        </w:rPr>
        <w:t xml:space="preserve"> </w:t>
      </w:r>
    </w:p>
    <w:p w14:paraId="798FB535" w14:textId="68109B6B" w:rsidR="003218FF" w:rsidRDefault="00887C50" w:rsidP="00887C50">
      <w:pPr>
        <w:suppressAutoHyphens/>
        <w:autoSpaceDE w:val="0"/>
        <w:autoSpaceDN w:val="0"/>
        <w:adjustRightInd w:val="0"/>
        <w:spacing w:line="360" w:lineRule="auto"/>
        <w:jc w:val="center"/>
        <w:rPr>
          <w:b/>
          <w:bCs/>
          <w:sz w:val="48"/>
          <w:szCs w:val="48"/>
        </w:rPr>
      </w:pPr>
      <w:r w:rsidRPr="00887C50">
        <w:rPr>
          <w:b/>
          <w:bCs/>
          <w:sz w:val="48"/>
          <w:szCs w:val="48"/>
        </w:rPr>
        <w:t>THỂ LOẠI KHÔNG CÓ CỐT CHUYỆN</w:t>
      </w:r>
    </w:p>
    <w:p w14:paraId="0B39F5CD" w14:textId="6B188E8E" w:rsidR="003D59DD" w:rsidRDefault="003D59DD" w:rsidP="003218FF">
      <w:pPr>
        <w:suppressAutoHyphens/>
        <w:autoSpaceDE w:val="0"/>
        <w:autoSpaceDN w:val="0"/>
        <w:adjustRightInd w:val="0"/>
        <w:spacing w:line="360" w:lineRule="auto"/>
        <w:jc w:val="both"/>
        <w:rPr>
          <w:b/>
          <w:bCs/>
          <w:lang w:val="en"/>
        </w:rPr>
      </w:pPr>
    </w:p>
    <w:p w14:paraId="50E5311C" w14:textId="636F278E" w:rsidR="003D59DD" w:rsidRDefault="003D59DD" w:rsidP="003218FF">
      <w:pPr>
        <w:suppressAutoHyphens/>
        <w:autoSpaceDE w:val="0"/>
        <w:autoSpaceDN w:val="0"/>
        <w:adjustRightInd w:val="0"/>
        <w:spacing w:line="360" w:lineRule="auto"/>
        <w:jc w:val="both"/>
        <w:rPr>
          <w:b/>
          <w:bCs/>
          <w:lang w:val="en"/>
        </w:rPr>
      </w:pPr>
    </w:p>
    <w:p w14:paraId="3A4D5125" w14:textId="77777777" w:rsidR="00342C6D" w:rsidRPr="00B10E7E" w:rsidRDefault="00342C6D" w:rsidP="003218FF">
      <w:pPr>
        <w:suppressAutoHyphens/>
        <w:autoSpaceDE w:val="0"/>
        <w:autoSpaceDN w:val="0"/>
        <w:adjustRightInd w:val="0"/>
        <w:spacing w:line="360" w:lineRule="auto"/>
        <w:jc w:val="both"/>
        <w:rPr>
          <w:b/>
          <w:bCs/>
          <w:lang w:val="en"/>
        </w:rPr>
      </w:pPr>
    </w:p>
    <w:p w14:paraId="1FE8276E" w14:textId="77777777" w:rsidR="003218FF" w:rsidRPr="00B10E7E" w:rsidRDefault="003218FF" w:rsidP="003218FF">
      <w:pPr>
        <w:suppressAutoHyphens/>
        <w:autoSpaceDE w:val="0"/>
        <w:autoSpaceDN w:val="0"/>
        <w:adjustRightInd w:val="0"/>
        <w:spacing w:line="360" w:lineRule="auto"/>
        <w:jc w:val="both"/>
        <w:rPr>
          <w:b/>
          <w:bCs/>
          <w:lang w:val="en"/>
        </w:rPr>
      </w:pPr>
    </w:p>
    <w:p w14:paraId="283D6959" w14:textId="0C0128CF" w:rsidR="003218FF" w:rsidRPr="00773F88"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009A534A">
        <w:rPr>
          <w:b/>
          <w:sz w:val="28"/>
          <w:szCs w:val="28"/>
        </w:rPr>
        <w:t>h</w:t>
      </w:r>
      <w:r w:rsidRPr="00CA1C39">
        <w:rPr>
          <w:b/>
          <w:sz w:val="28"/>
          <w:szCs w:val="28"/>
        </w:rPr>
        <w:t>S</w:t>
      </w:r>
      <w:r w:rsidR="009F3F4A">
        <w:rPr>
          <w:b/>
          <w:sz w:val="28"/>
          <w:szCs w:val="28"/>
        </w:rPr>
        <w:t>.</w:t>
      </w:r>
      <w:r w:rsidRPr="00CA1C39">
        <w:rPr>
          <w:b/>
          <w:sz w:val="28"/>
          <w:szCs w:val="28"/>
          <w:lang w:val="vi-VN"/>
        </w:rPr>
        <w:t xml:space="preserve"> </w:t>
      </w:r>
      <w:r w:rsidR="009A534A">
        <w:rPr>
          <w:b/>
          <w:sz w:val="28"/>
          <w:szCs w:val="28"/>
        </w:rPr>
        <w:t>VŨ ĐÌNH HỒNG</w:t>
      </w:r>
    </w:p>
    <w:p w14:paraId="56FF529F" w14:textId="77777777"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773F88">
        <w:rPr>
          <w:b/>
          <w:bCs/>
          <w:sz w:val="28"/>
          <w:szCs w:val="28"/>
        </w:rPr>
        <w:t>PHẠM THANH TÚ</w:t>
      </w:r>
      <w:r w:rsidR="00DD74FD">
        <w:rPr>
          <w:b/>
          <w:bCs/>
          <w:sz w:val="28"/>
          <w:szCs w:val="28"/>
        </w:rPr>
        <w:t xml:space="preserve"> – </w:t>
      </w:r>
      <w:r w:rsidR="00773F88">
        <w:rPr>
          <w:b/>
          <w:bCs/>
          <w:sz w:val="28"/>
          <w:szCs w:val="28"/>
        </w:rPr>
        <w:t>51403338</w:t>
      </w:r>
    </w:p>
    <w:p w14:paraId="1C118F0E" w14:textId="606F4B24" w:rsidR="00291721" w:rsidRPr="00DD74FD" w:rsidRDefault="009A534A" w:rsidP="003218FF">
      <w:pPr>
        <w:suppressAutoHyphens/>
        <w:autoSpaceDE w:val="0"/>
        <w:autoSpaceDN w:val="0"/>
        <w:adjustRightInd w:val="0"/>
        <w:spacing w:line="360" w:lineRule="auto"/>
        <w:jc w:val="right"/>
        <w:rPr>
          <w:b/>
          <w:sz w:val="28"/>
          <w:szCs w:val="28"/>
        </w:rPr>
      </w:pPr>
      <w:r>
        <w:rPr>
          <w:b/>
          <w:sz w:val="28"/>
          <w:szCs w:val="28"/>
        </w:rPr>
        <w:t xml:space="preserve">NGUYỄN NGỌC </w:t>
      </w:r>
      <w:r w:rsidR="000C3EEE">
        <w:rPr>
          <w:b/>
          <w:sz w:val="28"/>
          <w:szCs w:val="28"/>
        </w:rPr>
        <w:t>THIÊN ÂN</w:t>
      </w:r>
      <w:r w:rsidR="003D59DD">
        <w:rPr>
          <w:b/>
          <w:sz w:val="28"/>
          <w:szCs w:val="28"/>
        </w:rPr>
        <w:t xml:space="preserve"> </w:t>
      </w:r>
      <w:r w:rsidR="00DD74FD">
        <w:rPr>
          <w:b/>
          <w:sz w:val="28"/>
          <w:szCs w:val="28"/>
        </w:rPr>
        <w:t xml:space="preserve">– </w:t>
      </w:r>
      <w:r w:rsidR="00773F88">
        <w:rPr>
          <w:b/>
          <w:sz w:val="28"/>
          <w:szCs w:val="28"/>
        </w:rPr>
        <w:t>51403</w:t>
      </w:r>
      <w:r w:rsidR="000C3EEE">
        <w:rPr>
          <w:b/>
          <w:sz w:val="28"/>
          <w:szCs w:val="28"/>
        </w:rPr>
        <w:t>325</w:t>
      </w:r>
    </w:p>
    <w:p w14:paraId="68A9D823"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00773F88">
        <w:rPr>
          <w:b/>
          <w:bCs/>
          <w:sz w:val="28"/>
          <w:szCs w:val="28"/>
          <w:lang w:val="vi-VN"/>
        </w:rPr>
        <w:t>:    140</w:t>
      </w:r>
      <w:r w:rsidRPr="00CA1C39">
        <w:rPr>
          <w:b/>
          <w:bCs/>
          <w:sz w:val="28"/>
          <w:szCs w:val="28"/>
          <w:lang w:val="vi-VN"/>
        </w:rPr>
        <w:t>50301</w:t>
      </w:r>
    </w:p>
    <w:p w14:paraId="56D59E90"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00773F88">
        <w:rPr>
          <w:b/>
          <w:bCs/>
          <w:sz w:val="28"/>
          <w:szCs w:val="28"/>
          <w:lang w:val="vi-VN"/>
        </w:rPr>
        <w:t xml:space="preserve"> :    18</w:t>
      </w:r>
    </w:p>
    <w:p w14:paraId="5C30F113" w14:textId="77777777" w:rsidR="003218FF" w:rsidRDefault="003218FF" w:rsidP="003218FF">
      <w:pPr>
        <w:suppressAutoHyphens/>
        <w:autoSpaceDE w:val="0"/>
        <w:autoSpaceDN w:val="0"/>
        <w:adjustRightInd w:val="0"/>
        <w:jc w:val="center"/>
        <w:rPr>
          <w:b/>
          <w:bCs/>
          <w:lang w:val="vi-VN"/>
        </w:rPr>
      </w:pPr>
    </w:p>
    <w:p w14:paraId="5C9D3BEB" w14:textId="7175BE3A" w:rsidR="002D4629" w:rsidRDefault="002D4629" w:rsidP="003218FF">
      <w:pPr>
        <w:suppressAutoHyphens/>
        <w:autoSpaceDE w:val="0"/>
        <w:autoSpaceDN w:val="0"/>
        <w:adjustRightInd w:val="0"/>
        <w:jc w:val="center"/>
        <w:rPr>
          <w:b/>
          <w:bCs/>
          <w:lang w:val="vi-VN"/>
        </w:rPr>
      </w:pPr>
    </w:p>
    <w:p w14:paraId="4D0FA6CA" w14:textId="27F06A02" w:rsidR="00342C6D" w:rsidRDefault="00342C6D" w:rsidP="003218FF">
      <w:pPr>
        <w:suppressAutoHyphens/>
        <w:autoSpaceDE w:val="0"/>
        <w:autoSpaceDN w:val="0"/>
        <w:adjustRightInd w:val="0"/>
        <w:jc w:val="center"/>
        <w:rPr>
          <w:b/>
          <w:bCs/>
          <w:lang w:val="vi-VN"/>
        </w:rPr>
      </w:pPr>
    </w:p>
    <w:p w14:paraId="4D1F8739" w14:textId="1CDD55C1" w:rsidR="00342C6D" w:rsidRDefault="00342C6D" w:rsidP="003218FF">
      <w:pPr>
        <w:suppressAutoHyphens/>
        <w:autoSpaceDE w:val="0"/>
        <w:autoSpaceDN w:val="0"/>
        <w:adjustRightInd w:val="0"/>
        <w:jc w:val="center"/>
        <w:rPr>
          <w:b/>
          <w:bCs/>
          <w:lang w:val="vi-VN"/>
        </w:rPr>
      </w:pPr>
    </w:p>
    <w:p w14:paraId="7215C6A1" w14:textId="77777777" w:rsidR="002D4629" w:rsidRDefault="002D4629" w:rsidP="003218FF">
      <w:pPr>
        <w:suppressAutoHyphens/>
        <w:autoSpaceDE w:val="0"/>
        <w:autoSpaceDN w:val="0"/>
        <w:adjustRightInd w:val="0"/>
        <w:jc w:val="center"/>
        <w:rPr>
          <w:b/>
          <w:bCs/>
          <w:lang w:val="vi-VN"/>
        </w:rPr>
      </w:pPr>
    </w:p>
    <w:p w14:paraId="4871EFF8" w14:textId="5610CEF5" w:rsidR="00B118C8" w:rsidRPr="00CB0D9D" w:rsidRDefault="00CB0D9D" w:rsidP="00291721">
      <w:pPr>
        <w:suppressAutoHyphens/>
        <w:autoSpaceDE w:val="0"/>
        <w:autoSpaceDN w:val="0"/>
        <w:adjustRightInd w:val="0"/>
        <w:jc w:val="center"/>
        <w:rPr>
          <w:b/>
          <w:bCs/>
          <w:iCs/>
          <w:sz w:val="28"/>
          <w:szCs w:val="28"/>
        </w:rPr>
        <w:sectPr w:rsidR="00B118C8" w:rsidRPr="00CB0D9D"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201</w:t>
      </w:r>
      <w:r w:rsidR="009A534A">
        <w:rPr>
          <w:b/>
          <w:bCs/>
          <w:iCs/>
          <w:sz w:val="28"/>
          <w:szCs w:val="28"/>
        </w:rPr>
        <w:t>7</w:t>
      </w:r>
    </w:p>
    <w:p w14:paraId="7328E725" w14:textId="77777777" w:rsidR="00887C50" w:rsidRPr="00B10E7E" w:rsidRDefault="00887C50" w:rsidP="00887C50">
      <w:pPr>
        <w:suppressAutoHyphens/>
        <w:autoSpaceDE w:val="0"/>
        <w:autoSpaceDN w:val="0"/>
        <w:adjustRightInd w:val="0"/>
        <w:jc w:val="center"/>
        <w:rPr>
          <w:sz w:val="28"/>
          <w:szCs w:val="28"/>
          <w:lang w:val="en"/>
        </w:rPr>
      </w:pPr>
      <w:r w:rsidRPr="00B10E7E">
        <w:rPr>
          <w:bCs/>
          <w:sz w:val="28"/>
          <w:szCs w:val="28"/>
          <w:lang w:val="en"/>
        </w:rPr>
        <w:lastRenderedPageBreak/>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033870A7" w14:textId="77777777" w:rsidR="00887C50" w:rsidRPr="007E7FF7" w:rsidRDefault="00887C50" w:rsidP="00887C50">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27467409" w14:textId="77777777" w:rsidR="00887C50" w:rsidRPr="00B10E7E" w:rsidRDefault="00887C50" w:rsidP="00887C50">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54DE4E0B" w14:textId="77777777" w:rsidR="00887C50" w:rsidRPr="00B10E7E" w:rsidRDefault="00887C50" w:rsidP="00887C50">
      <w:pPr>
        <w:suppressAutoHyphens/>
        <w:autoSpaceDE w:val="0"/>
        <w:autoSpaceDN w:val="0"/>
        <w:adjustRightInd w:val="0"/>
        <w:ind w:firstLine="720"/>
        <w:jc w:val="center"/>
        <w:rPr>
          <w:lang w:val="en"/>
        </w:rPr>
      </w:pPr>
    </w:p>
    <w:p w14:paraId="6F64E57E" w14:textId="77777777" w:rsidR="00887C50" w:rsidRPr="00B10E7E" w:rsidRDefault="00887C50" w:rsidP="00887C50">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12F53446" wp14:editId="63E32C6E">
            <wp:extent cx="790575" cy="7429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0CC50963" w14:textId="77777777" w:rsidR="00887C50" w:rsidRPr="00B10E7E" w:rsidRDefault="00887C50" w:rsidP="00887C50">
      <w:pPr>
        <w:suppressAutoHyphens/>
        <w:autoSpaceDE w:val="0"/>
        <w:autoSpaceDN w:val="0"/>
        <w:adjustRightInd w:val="0"/>
        <w:ind w:firstLine="720"/>
        <w:rPr>
          <w:b/>
          <w:bCs/>
          <w:sz w:val="28"/>
          <w:szCs w:val="28"/>
          <w:lang w:val="en"/>
        </w:rPr>
      </w:pPr>
    </w:p>
    <w:p w14:paraId="7E05E31E" w14:textId="77777777" w:rsidR="00887C50" w:rsidRPr="00B10E7E" w:rsidRDefault="00887C50" w:rsidP="00887C50">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ĐỒ ÁN MÔN PHÁT TRIỂN TRÒ CHƠI</w:t>
      </w:r>
    </w:p>
    <w:p w14:paraId="42E6F307" w14:textId="77777777" w:rsidR="00887C50" w:rsidRDefault="00887C50" w:rsidP="00887C50">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31063A92" w14:textId="77777777" w:rsidR="00887C50" w:rsidRDefault="00887C50" w:rsidP="00887C50">
      <w:pPr>
        <w:suppressAutoHyphens/>
        <w:autoSpaceDE w:val="0"/>
        <w:autoSpaceDN w:val="0"/>
        <w:adjustRightInd w:val="0"/>
        <w:spacing w:line="360" w:lineRule="auto"/>
        <w:ind w:firstLine="720"/>
        <w:jc w:val="center"/>
        <w:rPr>
          <w:b/>
          <w:bCs/>
          <w:lang w:val="en"/>
        </w:rPr>
      </w:pPr>
    </w:p>
    <w:p w14:paraId="5701C383" w14:textId="77777777" w:rsidR="00887C50" w:rsidRPr="00B10E7E" w:rsidRDefault="00887C50" w:rsidP="00887C50">
      <w:pPr>
        <w:suppressAutoHyphens/>
        <w:autoSpaceDE w:val="0"/>
        <w:autoSpaceDN w:val="0"/>
        <w:adjustRightInd w:val="0"/>
        <w:spacing w:line="360" w:lineRule="auto"/>
        <w:rPr>
          <w:b/>
          <w:bCs/>
          <w:lang w:val="en"/>
        </w:rPr>
      </w:pPr>
    </w:p>
    <w:p w14:paraId="79B65593" w14:textId="77777777" w:rsidR="00887C50" w:rsidRDefault="00887C50" w:rsidP="00887C50">
      <w:pPr>
        <w:suppressAutoHyphens/>
        <w:autoSpaceDE w:val="0"/>
        <w:autoSpaceDN w:val="0"/>
        <w:adjustRightInd w:val="0"/>
        <w:spacing w:line="360" w:lineRule="auto"/>
        <w:jc w:val="center"/>
        <w:rPr>
          <w:b/>
          <w:bCs/>
          <w:sz w:val="48"/>
          <w:szCs w:val="48"/>
        </w:rPr>
      </w:pPr>
      <w:r>
        <w:rPr>
          <w:b/>
          <w:bCs/>
          <w:sz w:val="48"/>
          <w:szCs w:val="48"/>
        </w:rPr>
        <w:t xml:space="preserve">XÂY DỰNG </w:t>
      </w:r>
      <w:r w:rsidRPr="00887C50">
        <w:rPr>
          <w:b/>
          <w:bCs/>
          <w:sz w:val="48"/>
          <w:szCs w:val="48"/>
        </w:rPr>
        <w:t xml:space="preserve"> GAME </w:t>
      </w:r>
      <w:r>
        <w:rPr>
          <w:b/>
          <w:bCs/>
          <w:sz w:val="48"/>
          <w:szCs w:val="48"/>
        </w:rPr>
        <w:t>OFFLINE</w:t>
      </w:r>
      <w:r w:rsidRPr="00887C50">
        <w:rPr>
          <w:b/>
          <w:bCs/>
          <w:sz w:val="48"/>
          <w:szCs w:val="48"/>
        </w:rPr>
        <w:t xml:space="preserve"> </w:t>
      </w:r>
    </w:p>
    <w:p w14:paraId="62FDD233" w14:textId="77777777" w:rsidR="00887C50" w:rsidRDefault="00887C50" w:rsidP="00887C50">
      <w:pPr>
        <w:suppressAutoHyphens/>
        <w:autoSpaceDE w:val="0"/>
        <w:autoSpaceDN w:val="0"/>
        <w:adjustRightInd w:val="0"/>
        <w:spacing w:line="360" w:lineRule="auto"/>
        <w:jc w:val="center"/>
        <w:rPr>
          <w:b/>
          <w:bCs/>
          <w:sz w:val="48"/>
          <w:szCs w:val="48"/>
        </w:rPr>
      </w:pPr>
      <w:r w:rsidRPr="00887C50">
        <w:rPr>
          <w:b/>
          <w:bCs/>
          <w:sz w:val="48"/>
          <w:szCs w:val="48"/>
        </w:rPr>
        <w:t>THỂ LOẠI KHÔNG CÓ CỐT CHUYỆN</w:t>
      </w:r>
    </w:p>
    <w:p w14:paraId="4A51F044" w14:textId="6452A66F" w:rsidR="00887C50" w:rsidRDefault="00887C50" w:rsidP="00887C50">
      <w:pPr>
        <w:suppressAutoHyphens/>
        <w:autoSpaceDE w:val="0"/>
        <w:autoSpaceDN w:val="0"/>
        <w:adjustRightInd w:val="0"/>
        <w:spacing w:line="360" w:lineRule="auto"/>
        <w:jc w:val="both"/>
        <w:rPr>
          <w:b/>
          <w:bCs/>
          <w:lang w:val="en"/>
        </w:rPr>
      </w:pPr>
    </w:p>
    <w:p w14:paraId="51C7D9E6" w14:textId="49545CE4" w:rsidR="00342C6D" w:rsidRDefault="00342C6D" w:rsidP="00887C50">
      <w:pPr>
        <w:suppressAutoHyphens/>
        <w:autoSpaceDE w:val="0"/>
        <w:autoSpaceDN w:val="0"/>
        <w:adjustRightInd w:val="0"/>
        <w:spacing w:line="360" w:lineRule="auto"/>
        <w:jc w:val="both"/>
        <w:rPr>
          <w:b/>
          <w:bCs/>
          <w:lang w:val="en"/>
        </w:rPr>
      </w:pPr>
    </w:p>
    <w:p w14:paraId="447C6CD9" w14:textId="77777777" w:rsidR="00342C6D" w:rsidRDefault="00342C6D" w:rsidP="00887C50">
      <w:pPr>
        <w:suppressAutoHyphens/>
        <w:autoSpaceDE w:val="0"/>
        <w:autoSpaceDN w:val="0"/>
        <w:adjustRightInd w:val="0"/>
        <w:spacing w:line="360" w:lineRule="auto"/>
        <w:jc w:val="both"/>
        <w:rPr>
          <w:b/>
          <w:bCs/>
          <w:lang w:val="en"/>
        </w:rPr>
      </w:pPr>
    </w:p>
    <w:p w14:paraId="447B3200" w14:textId="77777777" w:rsidR="00887C50" w:rsidRPr="00B10E7E" w:rsidRDefault="00887C50" w:rsidP="00887C50">
      <w:pPr>
        <w:suppressAutoHyphens/>
        <w:autoSpaceDE w:val="0"/>
        <w:autoSpaceDN w:val="0"/>
        <w:adjustRightInd w:val="0"/>
        <w:spacing w:line="360" w:lineRule="auto"/>
        <w:jc w:val="both"/>
        <w:rPr>
          <w:b/>
          <w:bCs/>
          <w:lang w:val="en"/>
        </w:rPr>
      </w:pPr>
    </w:p>
    <w:p w14:paraId="453A06E9" w14:textId="77777777" w:rsidR="00887C50" w:rsidRPr="00B10E7E" w:rsidRDefault="00887C50" w:rsidP="00887C50">
      <w:pPr>
        <w:suppressAutoHyphens/>
        <w:autoSpaceDE w:val="0"/>
        <w:autoSpaceDN w:val="0"/>
        <w:adjustRightInd w:val="0"/>
        <w:spacing w:line="360" w:lineRule="auto"/>
        <w:jc w:val="both"/>
        <w:rPr>
          <w:b/>
          <w:bCs/>
          <w:lang w:val="en"/>
        </w:rPr>
      </w:pPr>
    </w:p>
    <w:p w14:paraId="5E27FB79" w14:textId="77777777" w:rsidR="00887C50" w:rsidRPr="00773F88" w:rsidRDefault="00887C50" w:rsidP="00887C50">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Pr>
          <w:b/>
          <w:sz w:val="28"/>
          <w:szCs w:val="28"/>
        </w:rPr>
        <w:t>h</w:t>
      </w:r>
      <w:r w:rsidRPr="00CA1C39">
        <w:rPr>
          <w:b/>
          <w:sz w:val="28"/>
          <w:szCs w:val="28"/>
        </w:rPr>
        <w:t>S</w:t>
      </w:r>
      <w:r>
        <w:rPr>
          <w:b/>
          <w:sz w:val="28"/>
          <w:szCs w:val="28"/>
        </w:rPr>
        <w:t>.</w:t>
      </w:r>
      <w:r w:rsidRPr="00CA1C39">
        <w:rPr>
          <w:b/>
          <w:sz w:val="28"/>
          <w:szCs w:val="28"/>
          <w:lang w:val="vi-VN"/>
        </w:rPr>
        <w:t xml:space="preserve"> </w:t>
      </w:r>
      <w:r>
        <w:rPr>
          <w:b/>
          <w:sz w:val="28"/>
          <w:szCs w:val="28"/>
        </w:rPr>
        <w:t>VŨ ĐÌNH HỒNG</w:t>
      </w:r>
    </w:p>
    <w:p w14:paraId="3EE74133" w14:textId="77777777" w:rsidR="00887C50" w:rsidRPr="00DD74FD" w:rsidRDefault="00887C50" w:rsidP="00887C50">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PHẠM THANH TÚ – 51403338</w:t>
      </w:r>
    </w:p>
    <w:p w14:paraId="48BD1F1D" w14:textId="4B90B33D" w:rsidR="00887C50" w:rsidRPr="00DD74FD" w:rsidRDefault="00887C50" w:rsidP="00887C50">
      <w:pPr>
        <w:suppressAutoHyphens/>
        <w:autoSpaceDE w:val="0"/>
        <w:autoSpaceDN w:val="0"/>
        <w:adjustRightInd w:val="0"/>
        <w:spacing w:line="360" w:lineRule="auto"/>
        <w:jc w:val="right"/>
        <w:rPr>
          <w:b/>
          <w:sz w:val="28"/>
          <w:szCs w:val="28"/>
        </w:rPr>
      </w:pPr>
      <w:r>
        <w:rPr>
          <w:b/>
          <w:sz w:val="28"/>
          <w:szCs w:val="28"/>
        </w:rPr>
        <w:t xml:space="preserve">NGUYỄN NGỌC </w:t>
      </w:r>
      <w:r w:rsidR="000C3EEE">
        <w:rPr>
          <w:b/>
          <w:sz w:val="28"/>
          <w:szCs w:val="28"/>
        </w:rPr>
        <w:t>THIÊN ÂN</w:t>
      </w:r>
      <w:r>
        <w:rPr>
          <w:b/>
          <w:sz w:val="28"/>
          <w:szCs w:val="28"/>
        </w:rPr>
        <w:t xml:space="preserve"> – 51403</w:t>
      </w:r>
      <w:r w:rsidR="000C3EEE">
        <w:rPr>
          <w:b/>
          <w:sz w:val="28"/>
          <w:szCs w:val="28"/>
        </w:rPr>
        <w:t>325</w:t>
      </w:r>
    </w:p>
    <w:p w14:paraId="1A5F705B" w14:textId="77777777" w:rsidR="00887C50" w:rsidRPr="00CA1C39" w:rsidRDefault="00887C50" w:rsidP="00887C50">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Pr>
          <w:b/>
          <w:bCs/>
          <w:sz w:val="28"/>
          <w:szCs w:val="28"/>
          <w:lang w:val="vi-VN"/>
        </w:rPr>
        <w:t>:    140</w:t>
      </w:r>
      <w:r w:rsidRPr="00CA1C39">
        <w:rPr>
          <w:b/>
          <w:bCs/>
          <w:sz w:val="28"/>
          <w:szCs w:val="28"/>
          <w:lang w:val="vi-VN"/>
        </w:rPr>
        <w:t>50301</w:t>
      </w:r>
    </w:p>
    <w:p w14:paraId="5A661E36" w14:textId="77777777" w:rsidR="00887C50" w:rsidRPr="00CA1C39" w:rsidRDefault="00887C50" w:rsidP="00887C50">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Pr>
          <w:b/>
          <w:bCs/>
          <w:sz w:val="28"/>
          <w:szCs w:val="28"/>
          <w:lang w:val="vi-VN"/>
        </w:rPr>
        <w:t xml:space="preserve"> :    18</w:t>
      </w:r>
    </w:p>
    <w:p w14:paraId="1AA1DE94" w14:textId="77777777" w:rsidR="00887C50" w:rsidRDefault="00887C50" w:rsidP="00887C50">
      <w:pPr>
        <w:suppressAutoHyphens/>
        <w:autoSpaceDE w:val="0"/>
        <w:autoSpaceDN w:val="0"/>
        <w:adjustRightInd w:val="0"/>
        <w:jc w:val="center"/>
        <w:rPr>
          <w:b/>
          <w:bCs/>
          <w:lang w:val="vi-VN"/>
        </w:rPr>
      </w:pPr>
    </w:p>
    <w:p w14:paraId="4EE488E4" w14:textId="77777777" w:rsidR="00887C50" w:rsidRDefault="00887C50" w:rsidP="00887C50">
      <w:pPr>
        <w:suppressAutoHyphens/>
        <w:autoSpaceDE w:val="0"/>
        <w:autoSpaceDN w:val="0"/>
        <w:adjustRightInd w:val="0"/>
        <w:jc w:val="center"/>
        <w:rPr>
          <w:b/>
          <w:bCs/>
          <w:lang w:val="vi-VN"/>
        </w:rPr>
      </w:pPr>
    </w:p>
    <w:p w14:paraId="3064645A" w14:textId="77777777" w:rsidR="00887C50" w:rsidRDefault="00887C50" w:rsidP="00887C50">
      <w:pPr>
        <w:suppressAutoHyphens/>
        <w:autoSpaceDE w:val="0"/>
        <w:autoSpaceDN w:val="0"/>
        <w:adjustRightInd w:val="0"/>
        <w:jc w:val="center"/>
        <w:rPr>
          <w:b/>
          <w:bCs/>
          <w:lang w:val="vi-VN"/>
        </w:rPr>
      </w:pPr>
    </w:p>
    <w:p w14:paraId="166A9C27" w14:textId="77777777" w:rsidR="00887C50" w:rsidRPr="00CB0D9D" w:rsidRDefault="00887C50" w:rsidP="00887C50">
      <w:pPr>
        <w:suppressAutoHyphens/>
        <w:autoSpaceDE w:val="0"/>
        <w:autoSpaceDN w:val="0"/>
        <w:adjustRightInd w:val="0"/>
        <w:jc w:val="center"/>
        <w:rPr>
          <w:b/>
          <w:bCs/>
          <w:iCs/>
          <w:sz w:val="28"/>
          <w:szCs w:val="28"/>
        </w:rPr>
        <w:sectPr w:rsidR="00887C50" w:rsidRPr="00CB0D9D" w:rsidSect="005D5C20">
          <w:headerReference w:type="default" r:id="rId10"/>
          <w:pgSz w:w="12240" w:h="15840"/>
          <w:pgMar w:top="1985" w:right="1134" w:bottom="1701" w:left="1985" w:header="720" w:footer="720" w:gutter="0"/>
          <w:cols w:space="720"/>
          <w:docGrid w:linePitch="360"/>
        </w:sectPr>
      </w:pPr>
      <w:r>
        <w:rPr>
          <w:b/>
          <w:bCs/>
          <w:iCs/>
          <w:sz w:val="28"/>
          <w:szCs w:val="28"/>
          <w:lang w:val="vi-VN"/>
        </w:rPr>
        <w:t>THÀNH PHỐ HỒ CHÍ MINH, NĂM 201</w:t>
      </w:r>
      <w:r>
        <w:rPr>
          <w:b/>
          <w:bCs/>
          <w:iCs/>
          <w:sz w:val="28"/>
          <w:szCs w:val="28"/>
        </w:rPr>
        <w:t>7</w:t>
      </w:r>
    </w:p>
    <w:p w14:paraId="7315C060" w14:textId="01683FDD" w:rsidR="00BB2B2A" w:rsidRPr="00DB7595" w:rsidRDefault="00BB2B2A" w:rsidP="003D59DD">
      <w:pPr>
        <w:pStyle w:val="Chng"/>
        <w:jc w:val="center"/>
        <w:rPr>
          <w:lang w:val="vi-VN"/>
        </w:rPr>
      </w:pPr>
      <w:bookmarkStart w:id="0" w:name="_Toc502304287"/>
      <w:r w:rsidRPr="00DB7595">
        <w:rPr>
          <w:lang w:val="vi-VN"/>
        </w:rPr>
        <w:lastRenderedPageBreak/>
        <w:t>LỜI CẢM ƠN</w:t>
      </w:r>
      <w:bookmarkEnd w:id="0"/>
    </w:p>
    <w:p w14:paraId="74D8A764" w14:textId="5ABF39D6" w:rsidR="002F5088" w:rsidRDefault="002F5088" w:rsidP="0064189C">
      <w:pPr>
        <w:pStyle w:val="Nidungvnbn"/>
      </w:pPr>
      <w:r>
        <w:t>Em xin c</w:t>
      </w:r>
      <w:r w:rsidR="00357B9B">
        <w:t xml:space="preserve">hân thành gởi lời cảm ơn sâu sắc tới bạn đồng hành chung nhóm với </w:t>
      </w:r>
      <w:r w:rsidR="0014332F">
        <w:t>em</w:t>
      </w:r>
      <w:r w:rsidR="00357B9B">
        <w:t xml:space="preserve">, vì sự cố gắng và nhiệt tình của bạn đã cùng </w:t>
      </w:r>
      <w:r w:rsidR="00AA4311">
        <w:t>em</w:t>
      </w:r>
      <w:r w:rsidR="00357B9B">
        <w:t xml:space="preserve"> xây dựng và hoàn thiện </w:t>
      </w:r>
      <w:r w:rsidR="0042183E">
        <w:t>đồ án</w:t>
      </w:r>
      <w:r w:rsidR="00357B9B">
        <w:t xml:space="preserve"> và hoàn thành nó một cách trơn tru và đầy đủ nhất.</w:t>
      </w:r>
    </w:p>
    <w:p w14:paraId="248221E1" w14:textId="216509E9" w:rsidR="00BB2B2A" w:rsidRPr="00DB7595" w:rsidRDefault="009B37E9" w:rsidP="0064189C">
      <w:pPr>
        <w:pStyle w:val="Nidungvnbn"/>
        <w:rPr>
          <w:b/>
          <w:bCs/>
          <w:sz w:val="32"/>
          <w:szCs w:val="32"/>
          <w:lang w:val="vi-VN"/>
        </w:rPr>
      </w:pPr>
      <w:r>
        <w:rPr>
          <w:lang w:val="vi-VN"/>
        </w:rPr>
        <w:t xml:space="preserve">Được sự phân công </w:t>
      </w:r>
      <w:r w:rsidRPr="00EC58C5">
        <w:rPr>
          <w:lang w:val="vi-VN"/>
        </w:rPr>
        <w:t>hoàn thà</w:t>
      </w:r>
      <w:r>
        <w:rPr>
          <w:lang w:val="vi-VN"/>
        </w:rPr>
        <w:t xml:space="preserve">nh </w:t>
      </w:r>
      <w:r w:rsidR="007460D0">
        <w:t>đồ án này</w:t>
      </w:r>
      <w:r>
        <w:rPr>
          <w:lang w:val="vi-VN"/>
        </w:rPr>
        <w:t>, do chưa có nhiều kinh nghiệm</w:t>
      </w:r>
      <w:r>
        <w:t xml:space="preserve"> nên</w:t>
      </w:r>
      <w:r w:rsidRPr="00EC58C5">
        <w:rPr>
          <w:lang w:val="vi-VN"/>
        </w:rPr>
        <w:t xml:space="preserve"> bài làm sẽ </w:t>
      </w:r>
      <w:r>
        <w:t>có nhiều phần chưa hoàn thiện</w:t>
      </w:r>
      <w:r w:rsidRPr="00EC58C5">
        <w:rPr>
          <w:lang w:val="vi-VN"/>
        </w:rPr>
        <w:t xml:space="preserve">. Em rất mong được nhận sự phê bình, đóng góp ý kiến từ các thầy cô. Đó sẽ là những </w:t>
      </w:r>
      <w:r>
        <w:t>kinh nghiệm</w:t>
      </w:r>
      <w:r w:rsidRPr="00EC58C5">
        <w:rPr>
          <w:lang w:val="vi-VN"/>
        </w:rPr>
        <w:t xml:space="preserve"> quý báu giúp </w:t>
      </w:r>
      <w:r w:rsidR="002F5088">
        <w:t xml:space="preserve">nhóm </w:t>
      </w:r>
      <w:r w:rsidRPr="00EC58C5">
        <w:rPr>
          <w:lang w:val="vi-VN"/>
        </w:rPr>
        <w:t>em hoàn thiện hơn</w:t>
      </w:r>
      <w:r>
        <w:t>.</w:t>
      </w:r>
      <w:r w:rsidR="00BB2B2A" w:rsidRPr="00DB7595">
        <w:rPr>
          <w:b/>
          <w:bCs/>
          <w:sz w:val="32"/>
          <w:szCs w:val="32"/>
          <w:lang w:val="vi-VN"/>
        </w:rPr>
        <w:br w:type="page"/>
      </w:r>
    </w:p>
    <w:p w14:paraId="2F5A8A15"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3F701D33"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4B1CF1A3"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306ED853" w14:textId="1B7C32A8"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 xml:space="preserve">sản phẩm </w:t>
      </w:r>
      <w:r w:rsidR="00CE39DC">
        <w:rPr>
          <w:sz w:val="26"/>
          <w:szCs w:val="26"/>
        </w:rPr>
        <w:t>đồ án</w:t>
      </w:r>
      <w:r w:rsidRPr="00DB7595">
        <w:rPr>
          <w:sz w:val="26"/>
          <w:szCs w:val="26"/>
          <w:lang w:val="vi-VN"/>
        </w:rPr>
        <w:t xml:space="preserve"> của </w:t>
      </w:r>
      <w:r w:rsidR="00B118C8" w:rsidRPr="00B118C8">
        <w:rPr>
          <w:sz w:val="26"/>
          <w:szCs w:val="26"/>
          <w:lang w:val="vi-VN"/>
        </w:rPr>
        <w:t>chúng tôi</w:t>
      </w:r>
      <w:r w:rsidRPr="00DB7595">
        <w:rPr>
          <w:sz w:val="26"/>
          <w:szCs w:val="26"/>
          <w:lang w:val="vi-VN"/>
        </w:rPr>
        <w:t xml:space="preserve"> và được sự hướng dẫn của </w:t>
      </w:r>
      <w:r w:rsidR="00BB2B2A" w:rsidRPr="00DB7595">
        <w:rPr>
          <w:sz w:val="26"/>
          <w:szCs w:val="26"/>
          <w:lang w:val="vi-VN"/>
        </w:rPr>
        <w:t>T</w:t>
      </w:r>
      <w:r w:rsidR="009A534A">
        <w:rPr>
          <w:sz w:val="26"/>
          <w:szCs w:val="26"/>
        </w:rPr>
        <w:t>h</w:t>
      </w:r>
      <w:r w:rsidR="00BB2B2A" w:rsidRPr="00DB7595">
        <w:rPr>
          <w:sz w:val="26"/>
          <w:szCs w:val="26"/>
          <w:lang w:val="vi-VN"/>
        </w:rPr>
        <w:t>S</w:t>
      </w:r>
      <w:r w:rsidR="002F5088">
        <w:rPr>
          <w:sz w:val="26"/>
          <w:szCs w:val="26"/>
        </w:rPr>
        <w:t>.</w:t>
      </w:r>
      <w:r w:rsidR="00BB2B2A" w:rsidRPr="00DB7595">
        <w:rPr>
          <w:sz w:val="26"/>
          <w:szCs w:val="26"/>
          <w:lang w:val="vi-VN"/>
        </w:rPr>
        <w:t xml:space="preserve"> </w:t>
      </w:r>
      <w:r w:rsidR="009A534A">
        <w:rPr>
          <w:sz w:val="26"/>
          <w:szCs w:val="26"/>
        </w:rPr>
        <w:t>Vũ Đình Hồng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76DC763"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3986F5A2"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098A2B6F" w14:textId="68730C1F"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9A534A">
        <w:rPr>
          <w:i/>
          <w:sz w:val="26"/>
          <w:szCs w:val="26"/>
        </w:rPr>
        <w:t>05</w:t>
      </w:r>
      <w:r w:rsidR="009A534A">
        <w:rPr>
          <w:i/>
          <w:sz w:val="26"/>
          <w:szCs w:val="26"/>
          <w:lang w:val="vi-VN"/>
        </w:rPr>
        <w:t xml:space="preserve"> </w:t>
      </w:r>
      <w:r w:rsidRPr="00DB7595">
        <w:rPr>
          <w:i/>
          <w:sz w:val="26"/>
          <w:szCs w:val="26"/>
          <w:lang w:val="vi-VN"/>
        </w:rPr>
        <w:t xml:space="preserve">tháng </w:t>
      </w:r>
      <w:r w:rsidR="009A534A">
        <w:rPr>
          <w:i/>
          <w:sz w:val="26"/>
          <w:szCs w:val="26"/>
        </w:rPr>
        <w:t>05</w:t>
      </w:r>
      <w:r w:rsidR="009A534A">
        <w:rPr>
          <w:i/>
          <w:sz w:val="26"/>
          <w:szCs w:val="26"/>
          <w:lang w:val="vi-VN"/>
        </w:rPr>
        <w:t xml:space="preserve"> </w:t>
      </w:r>
      <w:r w:rsidRPr="00DB7595">
        <w:rPr>
          <w:i/>
          <w:sz w:val="26"/>
          <w:szCs w:val="26"/>
          <w:lang w:val="vi-VN"/>
        </w:rPr>
        <w:t xml:space="preserve">năm </w:t>
      </w:r>
      <w:r w:rsidR="009A534A">
        <w:rPr>
          <w:i/>
          <w:sz w:val="26"/>
          <w:szCs w:val="26"/>
        </w:rPr>
        <w:t>2017</w:t>
      </w:r>
      <w:r w:rsidRPr="00DB7595">
        <w:rPr>
          <w:i/>
          <w:sz w:val="26"/>
          <w:szCs w:val="26"/>
          <w:lang w:val="vi-VN"/>
        </w:rPr>
        <w:t xml:space="preserve">     </w:t>
      </w:r>
    </w:p>
    <w:p w14:paraId="14B1042A"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65F973A1" w14:textId="77777777" w:rsidR="002B16E4"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2DD5E66B" w14:textId="54F727FC" w:rsidR="00BB2B2A" w:rsidRDefault="00BB2B2A" w:rsidP="00BB2B2A">
      <w:pPr>
        <w:tabs>
          <w:tab w:val="center" w:pos="6379"/>
        </w:tabs>
        <w:spacing w:after="200" w:line="276" w:lineRule="auto"/>
        <w:rPr>
          <w:i/>
          <w:sz w:val="26"/>
          <w:szCs w:val="26"/>
          <w:lang w:val="vi-VN"/>
        </w:rPr>
      </w:pPr>
    </w:p>
    <w:p w14:paraId="28C5D9C5" w14:textId="55853C3E" w:rsidR="00841290" w:rsidRDefault="00841290" w:rsidP="00BB2B2A">
      <w:pPr>
        <w:tabs>
          <w:tab w:val="center" w:pos="6379"/>
        </w:tabs>
        <w:spacing w:after="200" w:line="276" w:lineRule="auto"/>
        <w:rPr>
          <w:i/>
          <w:sz w:val="26"/>
          <w:szCs w:val="26"/>
          <w:lang w:val="vi-VN"/>
        </w:rPr>
      </w:pPr>
    </w:p>
    <w:p w14:paraId="73650B42" w14:textId="77777777" w:rsidR="00841290" w:rsidRPr="00DB7595" w:rsidRDefault="00841290" w:rsidP="00BB2B2A">
      <w:pPr>
        <w:tabs>
          <w:tab w:val="center" w:pos="6379"/>
        </w:tabs>
        <w:spacing w:after="200" w:line="276" w:lineRule="auto"/>
        <w:rPr>
          <w:i/>
          <w:sz w:val="26"/>
          <w:szCs w:val="26"/>
          <w:lang w:val="vi-VN"/>
        </w:rPr>
      </w:pPr>
    </w:p>
    <w:p w14:paraId="01F5652D" w14:textId="77777777" w:rsidR="00BB2B2A" w:rsidRPr="00357B9B" w:rsidRDefault="00BB2B2A" w:rsidP="00BB2B2A">
      <w:pPr>
        <w:tabs>
          <w:tab w:val="center" w:pos="6379"/>
        </w:tabs>
        <w:spacing w:after="200" w:line="276" w:lineRule="auto"/>
        <w:rPr>
          <w:i/>
          <w:sz w:val="26"/>
          <w:szCs w:val="26"/>
        </w:rPr>
      </w:pPr>
      <w:r w:rsidRPr="00DB7595">
        <w:rPr>
          <w:i/>
          <w:sz w:val="26"/>
          <w:szCs w:val="26"/>
          <w:lang w:val="vi-VN"/>
        </w:rPr>
        <w:tab/>
      </w:r>
      <w:r w:rsidR="00357B9B">
        <w:rPr>
          <w:i/>
          <w:sz w:val="26"/>
          <w:szCs w:val="26"/>
        </w:rPr>
        <w:t>Phạm Thanh Tú</w:t>
      </w:r>
    </w:p>
    <w:p w14:paraId="3E371BB5" w14:textId="77777777" w:rsidR="00BB2B2A" w:rsidRPr="00DB7595" w:rsidRDefault="00BB2B2A" w:rsidP="00BB2B2A">
      <w:pPr>
        <w:tabs>
          <w:tab w:val="center" w:pos="6379"/>
        </w:tabs>
        <w:spacing w:after="200" w:line="276" w:lineRule="auto"/>
        <w:rPr>
          <w:i/>
          <w:sz w:val="26"/>
          <w:szCs w:val="26"/>
          <w:lang w:val="vi-VN"/>
        </w:rPr>
      </w:pPr>
    </w:p>
    <w:p w14:paraId="632EB69C" w14:textId="77777777" w:rsidR="00BB2B2A" w:rsidRPr="00DB7595" w:rsidRDefault="00BB2B2A" w:rsidP="00BB2B2A">
      <w:pPr>
        <w:tabs>
          <w:tab w:val="center" w:pos="6379"/>
        </w:tabs>
        <w:spacing w:after="200" w:line="276" w:lineRule="auto"/>
        <w:rPr>
          <w:i/>
          <w:sz w:val="26"/>
          <w:szCs w:val="26"/>
          <w:lang w:val="vi-VN"/>
        </w:rPr>
      </w:pPr>
    </w:p>
    <w:p w14:paraId="122076EF" w14:textId="77777777" w:rsidR="00BB2B2A" w:rsidRPr="00DB7595" w:rsidRDefault="00BB2B2A" w:rsidP="00BB2B2A">
      <w:pPr>
        <w:tabs>
          <w:tab w:val="center" w:pos="6379"/>
        </w:tabs>
        <w:spacing w:after="200" w:line="276" w:lineRule="auto"/>
        <w:rPr>
          <w:i/>
          <w:sz w:val="26"/>
          <w:szCs w:val="26"/>
          <w:lang w:val="vi-VN"/>
        </w:rPr>
      </w:pPr>
    </w:p>
    <w:p w14:paraId="027F76C2" w14:textId="41594FB8" w:rsidR="00BB2B2A" w:rsidRPr="00357B9B" w:rsidRDefault="00BB2B2A" w:rsidP="00BB2B2A">
      <w:pPr>
        <w:tabs>
          <w:tab w:val="center" w:pos="6379"/>
        </w:tabs>
        <w:spacing w:after="200" w:line="276" w:lineRule="auto"/>
        <w:rPr>
          <w:i/>
          <w:sz w:val="26"/>
          <w:szCs w:val="26"/>
        </w:rPr>
      </w:pPr>
      <w:r w:rsidRPr="00DB7595">
        <w:rPr>
          <w:i/>
          <w:sz w:val="26"/>
          <w:szCs w:val="26"/>
          <w:lang w:val="vi-VN"/>
        </w:rPr>
        <w:tab/>
      </w:r>
      <w:r w:rsidR="009A534A">
        <w:rPr>
          <w:i/>
          <w:sz w:val="26"/>
          <w:szCs w:val="26"/>
        </w:rPr>
        <w:t>Nguyễn Ngọc Hữu Khương</w:t>
      </w:r>
    </w:p>
    <w:p w14:paraId="6EFBB256"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48F5807C" w14:textId="77777777" w:rsidR="00B118C8" w:rsidRPr="00B118C8" w:rsidRDefault="00B118C8" w:rsidP="002D796D">
      <w:pPr>
        <w:pStyle w:val="Chng"/>
        <w:jc w:val="center"/>
        <w:rPr>
          <w:lang w:val="vi-VN"/>
        </w:rPr>
      </w:pPr>
      <w:bookmarkStart w:id="1" w:name="_Toc502304288"/>
      <w:r w:rsidRPr="00B118C8">
        <w:rPr>
          <w:lang w:val="vi-VN"/>
        </w:rPr>
        <w:lastRenderedPageBreak/>
        <w:t>PHẦN XÁC NHẬN VÀ ĐÁNH GIÁ CỦA GIẢNG VIÊN</w:t>
      </w:r>
      <w:bookmarkEnd w:id="1"/>
    </w:p>
    <w:p w14:paraId="0D4EED8A" w14:textId="77777777" w:rsidR="00B118C8" w:rsidRPr="002D796D" w:rsidRDefault="00B118C8" w:rsidP="002D796D">
      <w:pPr>
        <w:pStyle w:val="Nidungvnbn"/>
        <w:rPr>
          <w:b/>
          <w:lang w:val="vi-VN"/>
        </w:rPr>
      </w:pPr>
      <w:r w:rsidRPr="002D796D">
        <w:rPr>
          <w:b/>
          <w:lang w:val="vi-VN"/>
        </w:rPr>
        <w:t>Phần xác nhận của GV hướng dẫn</w:t>
      </w:r>
    </w:p>
    <w:p w14:paraId="27FB8E77"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8954212"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11149A63"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E738687" w14:textId="77777777" w:rsidR="00B118C8" w:rsidRPr="00DC2276" w:rsidRDefault="00B118C8">
      <w:pPr>
        <w:spacing w:after="200" w:line="276" w:lineRule="auto"/>
        <w:rPr>
          <w:lang w:val="vi-VN"/>
        </w:rPr>
      </w:pPr>
    </w:p>
    <w:p w14:paraId="10FCDC96" w14:textId="77777777" w:rsidR="00B118C8" w:rsidRPr="00DC2276" w:rsidRDefault="00B118C8">
      <w:pPr>
        <w:spacing w:after="200" w:line="276" w:lineRule="auto"/>
        <w:rPr>
          <w:lang w:val="vi-VN"/>
        </w:rPr>
      </w:pPr>
    </w:p>
    <w:p w14:paraId="4FA71D6A" w14:textId="77777777" w:rsidR="00B118C8" w:rsidRPr="00DC2276" w:rsidRDefault="00B118C8">
      <w:pPr>
        <w:spacing w:after="200" w:line="276" w:lineRule="auto"/>
        <w:rPr>
          <w:lang w:val="vi-VN"/>
        </w:rPr>
      </w:pPr>
    </w:p>
    <w:p w14:paraId="59204AD1" w14:textId="77777777" w:rsidR="00B118C8" w:rsidRPr="00DC2276" w:rsidRDefault="00B118C8" w:rsidP="002D796D">
      <w:pPr>
        <w:pStyle w:val="Nidungvnbn"/>
        <w:rPr>
          <w:b/>
          <w:lang w:val="vi-VN"/>
        </w:rPr>
      </w:pPr>
      <w:r w:rsidRPr="00DC2276">
        <w:rPr>
          <w:b/>
          <w:lang w:val="vi-VN"/>
        </w:rPr>
        <w:t>Phần đánh giá của GV chấm bài</w:t>
      </w:r>
    </w:p>
    <w:p w14:paraId="46E30F90"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FD8E6C6"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0F19FD25"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7311254B" w14:textId="77777777" w:rsidR="00B118C8" w:rsidRPr="00DC2276" w:rsidRDefault="00B118C8" w:rsidP="00B118C8">
      <w:pPr>
        <w:spacing w:after="200" w:line="276" w:lineRule="auto"/>
        <w:rPr>
          <w:lang w:val="vi-VN"/>
        </w:rPr>
      </w:pPr>
    </w:p>
    <w:p w14:paraId="73D09891" w14:textId="77777777" w:rsidR="00B118C8" w:rsidRPr="00DC2276" w:rsidRDefault="00B118C8" w:rsidP="00B118C8">
      <w:pPr>
        <w:pStyle w:val="Tiumccp1"/>
        <w:rPr>
          <w:sz w:val="32"/>
          <w:szCs w:val="32"/>
          <w:lang w:val="vi-VN"/>
        </w:rPr>
      </w:pPr>
      <w:r w:rsidRPr="00B118C8">
        <w:rPr>
          <w:lang w:val="vi-VN"/>
        </w:rPr>
        <w:br w:type="page"/>
      </w:r>
    </w:p>
    <w:p w14:paraId="1E5A5EA6" w14:textId="54EAB70D" w:rsidR="009A534A" w:rsidRPr="009A534A" w:rsidRDefault="009A534A" w:rsidP="009A534A">
      <w:pPr>
        <w:pStyle w:val="Chng"/>
        <w:jc w:val="center"/>
      </w:pPr>
      <w:bookmarkStart w:id="2" w:name="_Toc469403044"/>
      <w:bookmarkStart w:id="3" w:name="_Toc502304289"/>
      <w:r w:rsidRPr="009A534A">
        <w:lastRenderedPageBreak/>
        <w:t>TÓM TẮT</w:t>
      </w:r>
      <w:bookmarkEnd w:id="2"/>
      <w:bookmarkEnd w:id="3"/>
    </w:p>
    <w:p w14:paraId="0BEDD85B" w14:textId="0A5B5204" w:rsidR="009A534A" w:rsidRDefault="009A534A" w:rsidP="009A534A">
      <w:pPr>
        <w:pStyle w:val="Nidungvnbn"/>
      </w:pPr>
      <w:r>
        <w:t xml:space="preserve">Game </w:t>
      </w:r>
      <w:r w:rsidR="00C41CCE">
        <w:t xml:space="preserve">Desert Run thuộc thể loại game chạy không ngừng </w:t>
      </w:r>
      <w:r w:rsidR="00342C6D">
        <w:t xml:space="preserve">nghỉ </w:t>
      </w:r>
      <w:r w:rsidR="00C41CCE">
        <w:t>mô phỏng theo tựa game nổi tiếng Temple Run. Người chơi sẽ hóa thân vào chàng vận động viên thám hiểm Max phiêu lưu khắp các nẻo đường sa mạc.</w:t>
      </w:r>
      <w:r w:rsidR="00342C6D">
        <w:t xml:space="preserve"> Max sẽ phải sinh tồn trên chặng đường dài đầy cam go với nhiều cạm bẫy và chướng ngại vật nguy hiểm.</w:t>
      </w:r>
    </w:p>
    <w:p w14:paraId="3E91CA90" w14:textId="01109C74" w:rsidR="009A534A" w:rsidRDefault="009A534A" w:rsidP="009A534A">
      <w:pPr>
        <w:pStyle w:val="Nidungvnbn"/>
      </w:pPr>
      <w:r>
        <w:t xml:space="preserve">Bài báo cáo sẽ đi vào phân tích </w:t>
      </w:r>
      <w:r w:rsidR="00EB0C83">
        <w:t>cách hiện thực game, đ</w:t>
      </w:r>
      <w:r w:rsidR="00D93FE5">
        <w:t>ược chia làm 4</w:t>
      </w:r>
      <w:r>
        <w:t xml:space="preserve"> chương:</w:t>
      </w:r>
    </w:p>
    <w:p w14:paraId="7A14D64B" w14:textId="7C7D0AB4" w:rsidR="009A534A" w:rsidRDefault="009A534A" w:rsidP="009A534A">
      <w:pPr>
        <w:pStyle w:val="Nidungvnbn"/>
        <w:numPr>
          <w:ilvl w:val="0"/>
          <w:numId w:val="34"/>
        </w:numPr>
      </w:pPr>
      <w:r>
        <w:t xml:space="preserve">Chương 1: </w:t>
      </w:r>
      <w:r w:rsidR="00EB0C83">
        <w:t xml:space="preserve">Tổng quan về </w:t>
      </w:r>
      <w:r w:rsidR="0064482A">
        <w:t>game Desert Run</w:t>
      </w:r>
    </w:p>
    <w:p w14:paraId="0C6DEF3D" w14:textId="29C46548" w:rsidR="009A534A" w:rsidRDefault="009A534A" w:rsidP="009A534A">
      <w:pPr>
        <w:pStyle w:val="Nidungvnbn"/>
        <w:numPr>
          <w:ilvl w:val="0"/>
          <w:numId w:val="34"/>
        </w:numPr>
      </w:pPr>
      <w:r>
        <w:t xml:space="preserve">Chương 2: </w:t>
      </w:r>
      <w:r w:rsidR="0064482A">
        <w:t>Công nghệ sử dụng để xây dựng game Desert Run</w:t>
      </w:r>
    </w:p>
    <w:p w14:paraId="707FB187" w14:textId="28B90B4E" w:rsidR="009A534A" w:rsidRDefault="009A534A" w:rsidP="009A534A">
      <w:pPr>
        <w:pStyle w:val="Nidungvnbn"/>
        <w:numPr>
          <w:ilvl w:val="0"/>
          <w:numId w:val="34"/>
        </w:numPr>
      </w:pPr>
      <w:r>
        <w:t xml:space="preserve">Chương 3: </w:t>
      </w:r>
      <w:r w:rsidR="0064482A">
        <w:t>Thiết kế và xây dựng</w:t>
      </w:r>
      <w:r w:rsidR="00EB0C83">
        <w:t xml:space="preserve"> game </w:t>
      </w:r>
      <w:r w:rsidR="00C41CCE">
        <w:t>Desert Run</w:t>
      </w:r>
      <w:r w:rsidR="00D0332E">
        <w:t>.</w:t>
      </w:r>
    </w:p>
    <w:p w14:paraId="64C5E828" w14:textId="685D49D2" w:rsidR="00D93FE5" w:rsidRDefault="00D93FE5" w:rsidP="009A534A">
      <w:pPr>
        <w:pStyle w:val="Nidungvnbn"/>
        <w:numPr>
          <w:ilvl w:val="0"/>
          <w:numId w:val="34"/>
        </w:numPr>
      </w:pPr>
      <w:r>
        <w:t xml:space="preserve">Chương 4: </w:t>
      </w:r>
      <w:r w:rsidR="005E226D">
        <w:t>Tổng kết</w:t>
      </w:r>
      <w:r>
        <w:t>.</w:t>
      </w:r>
    </w:p>
    <w:p w14:paraId="68F21C77" w14:textId="77777777" w:rsidR="009A534A" w:rsidRDefault="009A534A">
      <w:pPr>
        <w:spacing w:after="200" w:line="276" w:lineRule="auto"/>
        <w:rPr>
          <w:b/>
          <w:sz w:val="32"/>
          <w:szCs w:val="32"/>
        </w:rPr>
      </w:pPr>
    </w:p>
    <w:p w14:paraId="1B4417A2" w14:textId="77777777" w:rsidR="009A534A" w:rsidRDefault="009A534A">
      <w:pPr>
        <w:spacing w:after="200" w:line="276" w:lineRule="auto"/>
        <w:rPr>
          <w:b/>
          <w:sz w:val="32"/>
          <w:szCs w:val="32"/>
        </w:rPr>
      </w:pPr>
      <w:r>
        <w:br w:type="page"/>
      </w:r>
    </w:p>
    <w:p w14:paraId="1022802E" w14:textId="13BB80AD" w:rsidR="007E6AB9" w:rsidRPr="007E6AB9" w:rsidRDefault="007E6AB9" w:rsidP="002D796D">
      <w:pPr>
        <w:pStyle w:val="Chng"/>
        <w:jc w:val="center"/>
      </w:pPr>
      <w:bookmarkStart w:id="4" w:name="_Toc502304290"/>
      <w:r>
        <w:lastRenderedPageBreak/>
        <w:t>MỤC LỤC</w:t>
      </w:r>
      <w:bookmarkEnd w:id="4"/>
    </w:p>
    <w:bookmarkStart w:id="5" w:name="_GoBack"/>
    <w:bookmarkEnd w:id="5"/>
    <w:p w14:paraId="54A9DAC4" w14:textId="3419C3B7" w:rsidR="00456975" w:rsidRDefault="00C75086">
      <w:pPr>
        <w:pStyle w:val="TOC1"/>
        <w:rPr>
          <w:rFonts w:asciiTheme="minorHAnsi" w:eastAsiaTheme="minorEastAsia" w:hAnsiTheme="minorHAnsi" w:cstheme="minorBidi"/>
          <w:noProof/>
          <w:sz w:val="22"/>
          <w:szCs w:val="22"/>
        </w:rPr>
      </w:pPr>
      <w:r>
        <w:fldChar w:fldCharType="begin"/>
      </w:r>
      <w:r>
        <w:instrText xml:space="preserve"> TOC \h \z \t "Chương,1,Tiểu mục cấp 1,2,Tiểu mục cấp 2,3,Tiểu mục cấp 3,4" </w:instrText>
      </w:r>
      <w:r>
        <w:fldChar w:fldCharType="separate"/>
      </w:r>
      <w:hyperlink w:anchor="_Toc502304287" w:history="1">
        <w:r w:rsidR="00456975" w:rsidRPr="006A7DE5">
          <w:rPr>
            <w:rStyle w:val="Hyperlink"/>
            <w:noProof/>
            <w:lang w:val="vi-VN"/>
          </w:rPr>
          <w:t>LỜI CẢM ƠN</w:t>
        </w:r>
        <w:r w:rsidR="00456975">
          <w:rPr>
            <w:noProof/>
            <w:webHidden/>
          </w:rPr>
          <w:tab/>
        </w:r>
        <w:r w:rsidR="00456975">
          <w:rPr>
            <w:noProof/>
            <w:webHidden/>
          </w:rPr>
          <w:fldChar w:fldCharType="begin"/>
        </w:r>
        <w:r w:rsidR="00456975">
          <w:rPr>
            <w:noProof/>
            <w:webHidden/>
          </w:rPr>
          <w:instrText xml:space="preserve"> PAGEREF _Toc502304287 \h </w:instrText>
        </w:r>
        <w:r w:rsidR="00456975">
          <w:rPr>
            <w:noProof/>
            <w:webHidden/>
          </w:rPr>
        </w:r>
        <w:r w:rsidR="00456975">
          <w:rPr>
            <w:noProof/>
            <w:webHidden/>
          </w:rPr>
          <w:fldChar w:fldCharType="separate"/>
        </w:r>
        <w:r w:rsidR="00456975">
          <w:rPr>
            <w:noProof/>
            <w:webHidden/>
          </w:rPr>
          <w:t>1</w:t>
        </w:r>
        <w:r w:rsidR="00456975">
          <w:rPr>
            <w:noProof/>
            <w:webHidden/>
          </w:rPr>
          <w:fldChar w:fldCharType="end"/>
        </w:r>
      </w:hyperlink>
    </w:p>
    <w:p w14:paraId="133A65F3" w14:textId="32C870FF" w:rsidR="00456975" w:rsidRDefault="00456975">
      <w:pPr>
        <w:pStyle w:val="TOC1"/>
        <w:rPr>
          <w:rFonts w:asciiTheme="minorHAnsi" w:eastAsiaTheme="minorEastAsia" w:hAnsiTheme="minorHAnsi" w:cstheme="minorBidi"/>
          <w:noProof/>
          <w:sz w:val="22"/>
          <w:szCs w:val="22"/>
        </w:rPr>
      </w:pPr>
      <w:hyperlink w:anchor="_Toc502304288" w:history="1">
        <w:r w:rsidRPr="006A7DE5">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_Toc502304288 \h </w:instrText>
        </w:r>
        <w:r>
          <w:rPr>
            <w:noProof/>
            <w:webHidden/>
          </w:rPr>
        </w:r>
        <w:r>
          <w:rPr>
            <w:noProof/>
            <w:webHidden/>
          </w:rPr>
          <w:fldChar w:fldCharType="separate"/>
        </w:r>
        <w:r>
          <w:rPr>
            <w:noProof/>
            <w:webHidden/>
          </w:rPr>
          <w:t>3</w:t>
        </w:r>
        <w:r>
          <w:rPr>
            <w:noProof/>
            <w:webHidden/>
          </w:rPr>
          <w:fldChar w:fldCharType="end"/>
        </w:r>
      </w:hyperlink>
    </w:p>
    <w:p w14:paraId="4265DF76" w14:textId="07589011" w:rsidR="00456975" w:rsidRDefault="00456975">
      <w:pPr>
        <w:pStyle w:val="TOC1"/>
        <w:rPr>
          <w:rFonts w:asciiTheme="minorHAnsi" w:eastAsiaTheme="minorEastAsia" w:hAnsiTheme="minorHAnsi" w:cstheme="minorBidi"/>
          <w:noProof/>
          <w:sz w:val="22"/>
          <w:szCs w:val="22"/>
        </w:rPr>
      </w:pPr>
      <w:hyperlink w:anchor="_Toc502304289" w:history="1">
        <w:r w:rsidRPr="006A7DE5">
          <w:rPr>
            <w:rStyle w:val="Hyperlink"/>
            <w:noProof/>
          </w:rPr>
          <w:t>TÓM TẮT</w:t>
        </w:r>
        <w:r>
          <w:rPr>
            <w:noProof/>
            <w:webHidden/>
          </w:rPr>
          <w:tab/>
        </w:r>
        <w:r>
          <w:rPr>
            <w:noProof/>
            <w:webHidden/>
          </w:rPr>
          <w:fldChar w:fldCharType="begin"/>
        </w:r>
        <w:r>
          <w:rPr>
            <w:noProof/>
            <w:webHidden/>
          </w:rPr>
          <w:instrText xml:space="preserve"> PAGEREF _Toc502304289 \h </w:instrText>
        </w:r>
        <w:r>
          <w:rPr>
            <w:noProof/>
            <w:webHidden/>
          </w:rPr>
        </w:r>
        <w:r>
          <w:rPr>
            <w:noProof/>
            <w:webHidden/>
          </w:rPr>
          <w:fldChar w:fldCharType="separate"/>
        </w:r>
        <w:r>
          <w:rPr>
            <w:noProof/>
            <w:webHidden/>
          </w:rPr>
          <w:t>4</w:t>
        </w:r>
        <w:r>
          <w:rPr>
            <w:noProof/>
            <w:webHidden/>
          </w:rPr>
          <w:fldChar w:fldCharType="end"/>
        </w:r>
      </w:hyperlink>
    </w:p>
    <w:p w14:paraId="593A96F2" w14:textId="770CBE38" w:rsidR="00456975" w:rsidRDefault="00456975">
      <w:pPr>
        <w:pStyle w:val="TOC1"/>
        <w:rPr>
          <w:rFonts w:asciiTheme="minorHAnsi" w:eastAsiaTheme="minorEastAsia" w:hAnsiTheme="minorHAnsi" w:cstheme="minorBidi"/>
          <w:noProof/>
          <w:sz w:val="22"/>
          <w:szCs w:val="22"/>
        </w:rPr>
      </w:pPr>
      <w:hyperlink w:anchor="_Toc502304290" w:history="1">
        <w:r w:rsidRPr="006A7DE5">
          <w:rPr>
            <w:rStyle w:val="Hyperlink"/>
            <w:noProof/>
          </w:rPr>
          <w:t>MỤC LỤC</w:t>
        </w:r>
        <w:r>
          <w:rPr>
            <w:noProof/>
            <w:webHidden/>
          </w:rPr>
          <w:tab/>
        </w:r>
        <w:r>
          <w:rPr>
            <w:noProof/>
            <w:webHidden/>
          </w:rPr>
          <w:fldChar w:fldCharType="begin"/>
        </w:r>
        <w:r>
          <w:rPr>
            <w:noProof/>
            <w:webHidden/>
          </w:rPr>
          <w:instrText xml:space="preserve"> PAGEREF _Toc502304290 \h </w:instrText>
        </w:r>
        <w:r>
          <w:rPr>
            <w:noProof/>
            <w:webHidden/>
          </w:rPr>
        </w:r>
        <w:r>
          <w:rPr>
            <w:noProof/>
            <w:webHidden/>
          </w:rPr>
          <w:fldChar w:fldCharType="separate"/>
        </w:r>
        <w:r>
          <w:rPr>
            <w:noProof/>
            <w:webHidden/>
          </w:rPr>
          <w:t>5</w:t>
        </w:r>
        <w:r>
          <w:rPr>
            <w:noProof/>
            <w:webHidden/>
          </w:rPr>
          <w:fldChar w:fldCharType="end"/>
        </w:r>
      </w:hyperlink>
    </w:p>
    <w:p w14:paraId="37BD9D07" w14:textId="4FC860F1" w:rsidR="00456975" w:rsidRDefault="00456975">
      <w:pPr>
        <w:pStyle w:val="TOC1"/>
        <w:rPr>
          <w:rFonts w:asciiTheme="minorHAnsi" w:eastAsiaTheme="minorEastAsia" w:hAnsiTheme="minorHAnsi" w:cstheme="minorBidi"/>
          <w:noProof/>
          <w:sz w:val="22"/>
          <w:szCs w:val="22"/>
        </w:rPr>
      </w:pPr>
      <w:hyperlink w:anchor="_Toc502304291" w:history="1">
        <w:r w:rsidRPr="006A7DE5">
          <w:rPr>
            <w:rStyle w:val="Hyperlink"/>
            <w:noProof/>
          </w:rPr>
          <w:t>DANH MỤC CÁC BẢNG BIỂU, HÌNH VẼ, ĐỒ THỊ</w:t>
        </w:r>
        <w:r>
          <w:rPr>
            <w:noProof/>
            <w:webHidden/>
          </w:rPr>
          <w:tab/>
        </w:r>
        <w:r>
          <w:rPr>
            <w:noProof/>
            <w:webHidden/>
          </w:rPr>
          <w:fldChar w:fldCharType="begin"/>
        </w:r>
        <w:r>
          <w:rPr>
            <w:noProof/>
            <w:webHidden/>
          </w:rPr>
          <w:instrText xml:space="preserve"> PAGEREF _Toc502304291 \h </w:instrText>
        </w:r>
        <w:r>
          <w:rPr>
            <w:noProof/>
            <w:webHidden/>
          </w:rPr>
        </w:r>
        <w:r>
          <w:rPr>
            <w:noProof/>
            <w:webHidden/>
          </w:rPr>
          <w:fldChar w:fldCharType="separate"/>
        </w:r>
        <w:r>
          <w:rPr>
            <w:noProof/>
            <w:webHidden/>
          </w:rPr>
          <w:t>7</w:t>
        </w:r>
        <w:r>
          <w:rPr>
            <w:noProof/>
            <w:webHidden/>
          </w:rPr>
          <w:fldChar w:fldCharType="end"/>
        </w:r>
      </w:hyperlink>
    </w:p>
    <w:p w14:paraId="003DEA97" w14:textId="339A062C" w:rsidR="00456975" w:rsidRDefault="00456975">
      <w:pPr>
        <w:pStyle w:val="TOC2"/>
        <w:tabs>
          <w:tab w:val="right" w:leader="dot" w:pos="9111"/>
        </w:tabs>
        <w:rPr>
          <w:rFonts w:asciiTheme="minorHAnsi" w:eastAsiaTheme="minorEastAsia" w:hAnsiTheme="minorHAnsi" w:cstheme="minorBidi"/>
          <w:noProof/>
          <w:sz w:val="22"/>
          <w:szCs w:val="22"/>
        </w:rPr>
      </w:pPr>
      <w:hyperlink w:anchor="_Toc502304292" w:history="1">
        <w:r w:rsidRPr="006A7DE5">
          <w:rPr>
            <w:rStyle w:val="Hyperlink"/>
            <w:noProof/>
          </w:rPr>
          <w:t>1.1 GIỚI THIỆU TỰA GAME TEMPLE RUN</w:t>
        </w:r>
        <w:r>
          <w:rPr>
            <w:noProof/>
            <w:webHidden/>
          </w:rPr>
          <w:tab/>
        </w:r>
        <w:r>
          <w:rPr>
            <w:noProof/>
            <w:webHidden/>
          </w:rPr>
          <w:fldChar w:fldCharType="begin"/>
        </w:r>
        <w:r>
          <w:rPr>
            <w:noProof/>
            <w:webHidden/>
          </w:rPr>
          <w:instrText xml:space="preserve"> PAGEREF _Toc502304292 \h </w:instrText>
        </w:r>
        <w:r>
          <w:rPr>
            <w:noProof/>
            <w:webHidden/>
          </w:rPr>
        </w:r>
        <w:r>
          <w:rPr>
            <w:noProof/>
            <w:webHidden/>
          </w:rPr>
          <w:fldChar w:fldCharType="separate"/>
        </w:r>
        <w:r>
          <w:rPr>
            <w:noProof/>
            <w:webHidden/>
          </w:rPr>
          <w:t>8</w:t>
        </w:r>
        <w:r>
          <w:rPr>
            <w:noProof/>
            <w:webHidden/>
          </w:rPr>
          <w:fldChar w:fldCharType="end"/>
        </w:r>
      </w:hyperlink>
    </w:p>
    <w:p w14:paraId="625D5C8C" w14:textId="3CC502FA" w:rsidR="00456975" w:rsidRDefault="00456975">
      <w:pPr>
        <w:pStyle w:val="TOC2"/>
        <w:tabs>
          <w:tab w:val="right" w:leader="dot" w:pos="9111"/>
        </w:tabs>
        <w:rPr>
          <w:rFonts w:asciiTheme="minorHAnsi" w:eastAsiaTheme="minorEastAsia" w:hAnsiTheme="minorHAnsi" w:cstheme="minorBidi"/>
          <w:noProof/>
          <w:sz w:val="22"/>
          <w:szCs w:val="22"/>
        </w:rPr>
      </w:pPr>
      <w:hyperlink w:anchor="_Toc502304293" w:history="1">
        <w:r w:rsidRPr="006A7DE5">
          <w:rPr>
            <w:rStyle w:val="Hyperlink"/>
            <w:noProof/>
          </w:rPr>
          <w:t>1.2 LÝ DO VÀ MỤC ĐÍCH CHỌN ĐỀ TÀI</w:t>
        </w:r>
        <w:r>
          <w:rPr>
            <w:noProof/>
            <w:webHidden/>
          </w:rPr>
          <w:tab/>
        </w:r>
        <w:r>
          <w:rPr>
            <w:noProof/>
            <w:webHidden/>
          </w:rPr>
          <w:fldChar w:fldCharType="begin"/>
        </w:r>
        <w:r>
          <w:rPr>
            <w:noProof/>
            <w:webHidden/>
          </w:rPr>
          <w:instrText xml:space="preserve"> PAGEREF _Toc502304293 \h </w:instrText>
        </w:r>
        <w:r>
          <w:rPr>
            <w:noProof/>
            <w:webHidden/>
          </w:rPr>
        </w:r>
        <w:r>
          <w:rPr>
            <w:noProof/>
            <w:webHidden/>
          </w:rPr>
          <w:fldChar w:fldCharType="separate"/>
        </w:r>
        <w:r>
          <w:rPr>
            <w:noProof/>
            <w:webHidden/>
          </w:rPr>
          <w:t>9</w:t>
        </w:r>
        <w:r>
          <w:rPr>
            <w:noProof/>
            <w:webHidden/>
          </w:rPr>
          <w:fldChar w:fldCharType="end"/>
        </w:r>
      </w:hyperlink>
    </w:p>
    <w:p w14:paraId="32B461D2" w14:textId="7B2BB0DA" w:rsidR="00456975" w:rsidRDefault="00456975">
      <w:pPr>
        <w:pStyle w:val="TOC2"/>
        <w:tabs>
          <w:tab w:val="right" w:leader="dot" w:pos="9111"/>
        </w:tabs>
        <w:rPr>
          <w:rFonts w:asciiTheme="minorHAnsi" w:eastAsiaTheme="minorEastAsia" w:hAnsiTheme="minorHAnsi" w:cstheme="minorBidi"/>
          <w:noProof/>
          <w:sz w:val="22"/>
          <w:szCs w:val="22"/>
        </w:rPr>
      </w:pPr>
      <w:hyperlink w:anchor="_Toc502304294" w:history="1">
        <w:r w:rsidRPr="006A7DE5">
          <w:rPr>
            <w:rStyle w:val="Hyperlink"/>
            <w:noProof/>
          </w:rPr>
          <w:t>1.3 ĐỐI TƯỢNG VÀ PHẠM VI NGHIÊN CỨU</w:t>
        </w:r>
        <w:r>
          <w:rPr>
            <w:noProof/>
            <w:webHidden/>
          </w:rPr>
          <w:tab/>
        </w:r>
        <w:r>
          <w:rPr>
            <w:noProof/>
            <w:webHidden/>
          </w:rPr>
          <w:fldChar w:fldCharType="begin"/>
        </w:r>
        <w:r>
          <w:rPr>
            <w:noProof/>
            <w:webHidden/>
          </w:rPr>
          <w:instrText xml:space="preserve"> PAGEREF _Toc502304294 \h </w:instrText>
        </w:r>
        <w:r>
          <w:rPr>
            <w:noProof/>
            <w:webHidden/>
          </w:rPr>
        </w:r>
        <w:r>
          <w:rPr>
            <w:noProof/>
            <w:webHidden/>
          </w:rPr>
          <w:fldChar w:fldCharType="separate"/>
        </w:r>
        <w:r>
          <w:rPr>
            <w:noProof/>
            <w:webHidden/>
          </w:rPr>
          <w:t>10</w:t>
        </w:r>
        <w:r>
          <w:rPr>
            <w:noProof/>
            <w:webHidden/>
          </w:rPr>
          <w:fldChar w:fldCharType="end"/>
        </w:r>
      </w:hyperlink>
    </w:p>
    <w:p w14:paraId="4D1979EC" w14:textId="102C1CAD" w:rsidR="00456975" w:rsidRDefault="00456975">
      <w:pPr>
        <w:pStyle w:val="TOC3"/>
        <w:tabs>
          <w:tab w:val="right" w:leader="dot" w:pos="9111"/>
        </w:tabs>
        <w:rPr>
          <w:rFonts w:asciiTheme="minorHAnsi" w:eastAsiaTheme="minorEastAsia" w:hAnsiTheme="minorHAnsi" w:cstheme="minorBidi"/>
          <w:noProof/>
          <w:sz w:val="22"/>
          <w:szCs w:val="22"/>
        </w:rPr>
      </w:pPr>
      <w:hyperlink w:anchor="_Toc502304295" w:history="1">
        <w:r w:rsidRPr="006A7DE5">
          <w:rPr>
            <w:rStyle w:val="Hyperlink"/>
            <w:noProof/>
          </w:rPr>
          <w:t>1.3.1 Đối tượng nghiên cứu</w:t>
        </w:r>
        <w:r>
          <w:rPr>
            <w:noProof/>
            <w:webHidden/>
          </w:rPr>
          <w:tab/>
        </w:r>
        <w:r>
          <w:rPr>
            <w:noProof/>
            <w:webHidden/>
          </w:rPr>
          <w:fldChar w:fldCharType="begin"/>
        </w:r>
        <w:r>
          <w:rPr>
            <w:noProof/>
            <w:webHidden/>
          </w:rPr>
          <w:instrText xml:space="preserve"> PAGEREF _Toc502304295 \h </w:instrText>
        </w:r>
        <w:r>
          <w:rPr>
            <w:noProof/>
            <w:webHidden/>
          </w:rPr>
        </w:r>
        <w:r>
          <w:rPr>
            <w:noProof/>
            <w:webHidden/>
          </w:rPr>
          <w:fldChar w:fldCharType="separate"/>
        </w:r>
        <w:r>
          <w:rPr>
            <w:noProof/>
            <w:webHidden/>
          </w:rPr>
          <w:t>10</w:t>
        </w:r>
        <w:r>
          <w:rPr>
            <w:noProof/>
            <w:webHidden/>
          </w:rPr>
          <w:fldChar w:fldCharType="end"/>
        </w:r>
      </w:hyperlink>
    </w:p>
    <w:p w14:paraId="65673B42" w14:textId="12FF7F3A" w:rsidR="00456975" w:rsidRDefault="00456975">
      <w:pPr>
        <w:pStyle w:val="TOC3"/>
        <w:tabs>
          <w:tab w:val="right" w:leader="dot" w:pos="9111"/>
        </w:tabs>
        <w:rPr>
          <w:rFonts w:asciiTheme="minorHAnsi" w:eastAsiaTheme="minorEastAsia" w:hAnsiTheme="minorHAnsi" w:cstheme="minorBidi"/>
          <w:noProof/>
          <w:sz w:val="22"/>
          <w:szCs w:val="22"/>
        </w:rPr>
      </w:pPr>
      <w:hyperlink w:anchor="_Toc502304296" w:history="1">
        <w:r w:rsidRPr="006A7DE5">
          <w:rPr>
            <w:rStyle w:val="Hyperlink"/>
            <w:noProof/>
          </w:rPr>
          <w:t>1.2.2 Phạm vi nghiên cứu</w:t>
        </w:r>
        <w:r>
          <w:rPr>
            <w:noProof/>
            <w:webHidden/>
          </w:rPr>
          <w:tab/>
        </w:r>
        <w:r>
          <w:rPr>
            <w:noProof/>
            <w:webHidden/>
          </w:rPr>
          <w:fldChar w:fldCharType="begin"/>
        </w:r>
        <w:r>
          <w:rPr>
            <w:noProof/>
            <w:webHidden/>
          </w:rPr>
          <w:instrText xml:space="preserve"> PAGEREF _Toc502304296 \h </w:instrText>
        </w:r>
        <w:r>
          <w:rPr>
            <w:noProof/>
            <w:webHidden/>
          </w:rPr>
        </w:r>
        <w:r>
          <w:rPr>
            <w:noProof/>
            <w:webHidden/>
          </w:rPr>
          <w:fldChar w:fldCharType="separate"/>
        </w:r>
        <w:r>
          <w:rPr>
            <w:noProof/>
            <w:webHidden/>
          </w:rPr>
          <w:t>10</w:t>
        </w:r>
        <w:r>
          <w:rPr>
            <w:noProof/>
            <w:webHidden/>
          </w:rPr>
          <w:fldChar w:fldCharType="end"/>
        </w:r>
      </w:hyperlink>
    </w:p>
    <w:p w14:paraId="44593BBA" w14:textId="5611C74E" w:rsidR="00456975" w:rsidRDefault="00456975">
      <w:pPr>
        <w:pStyle w:val="TOC3"/>
        <w:tabs>
          <w:tab w:val="right" w:leader="dot" w:pos="9111"/>
        </w:tabs>
        <w:rPr>
          <w:rFonts w:asciiTheme="minorHAnsi" w:eastAsiaTheme="minorEastAsia" w:hAnsiTheme="minorHAnsi" w:cstheme="minorBidi"/>
          <w:noProof/>
          <w:sz w:val="22"/>
          <w:szCs w:val="22"/>
        </w:rPr>
      </w:pPr>
      <w:hyperlink w:anchor="_Toc502304297" w:history="1">
        <w:r w:rsidRPr="006A7DE5">
          <w:rPr>
            <w:rStyle w:val="Hyperlink"/>
            <w:noProof/>
          </w:rPr>
          <w:t>1.2.3 Nhiệm vụ nghiên cứu</w:t>
        </w:r>
        <w:r>
          <w:rPr>
            <w:noProof/>
            <w:webHidden/>
          </w:rPr>
          <w:tab/>
        </w:r>
        <w:r>
          <w:rPr>
            <w:noProof/>
            <w:webHidden/>
          </w:rPr>
          <w:fldChar w:fldCharType="begin"/>
        </w:r>
        <w:r>
          <w:rPr>
            <w:noProof/>
            <w:webHidden/>
          </w:rPr>
          <w:instrText xml:space="preserve"> PAGEREF _Toc502304297 \h </w:instrText>
        </w:r>
        <w:r>
          <w:rPr>
            <w:noProof/>
            <w:webHidden/>
          </w:rPr>
        </w:r>
        <w:r>
          <w:rPr>
            <w:noProof/>
            <w:webHidden/>
          </w:rPr>
          <w:fldChar w:fldCharType="separate"/>
        </w:r>
        <w:r>
          <w:rPr>
            <w:noProof/>
            <w:webHidden/>
          </w:rPr>
          <w:t>10</w:t>
        </w:r>
        <w:r>
          <w:rPr>
            <w:noProof/>
            <w:webHidden/>
          </w:rPr>
          <w:fldChar w:fldCharType="end"/>
        </w:r>
      </w:hyperlink>
    </w:p>
    <w:p w14:paraId="2E5525DD" w14:textId="78BBB7A0" w:rsidR="00456975" w:rsidRDefault="00456975">
      <w:pPr>
        <w:pStyle w:val="TOC3"/>
        <w:tabs>
          <w:tab w:val="right" w:leader="dot" w:pos="9111"/>
        </w:tabs>
        <w:rPr>
          <w:rFonts w:asciiTheme="minorHAnsi" w:eastAsiaTheme="minorEastAsia" w:hAnsiTheme="minorHAnsi" w:cstheme="minorBidi"/>
          <w:noProof/>
          <w:sz w:val="22"/>
          <w:szCs w:val="22"/>
        </w:rPr>
      </w:pPr>
      <w:hyperlink w:anchor="_Toc502304298" w:history="1">
        <w:r w:rsidRPr="006A7DE5">
          <w:rPr>
            <w:rStyle w:val="Hyperlink"/>
            <w:noProof/>
          </w:rPr>
          <w:t>1.2.4 Phương pháp nghiên cứu</w:t>
        </w:r>
        <w:r>
          <w:rPr>
            <w:noProof/>
            <w:webHidden/>
          </w:rPr>
          <w:tab/>
        </w:r>
        <w:r>
          <w:rPr>
            <w:noProof/>
            <w:webHidden/>
          </w:rPr>
          <w:fldChar w:fldCharType="begin"/>
        </w:r>
        <w:r>
          <w:rPr>
            <w:noProof/>
            <w:webHidden/>
          </w:rPr>
          <w:instrText xml:space="preserve"> PAGEREF _Toc502304298 \h </w:instrText>
        </w:r>
        <w:r>
          <w:rPr>
            <w:noProof/>
            <w:webHidden/>
          </w:rPr>
        </w:r>
        <w:r>
          <w:rPr>
            <w:noProof/>
            <w:webHidden/>
          </w:rPr>
          <w:fldChar w:fldCharType="separate"/>
        </w:r>
        <w:r>
          <w:rPr>
            <w:noProof/>
            <w:webHidden/>
          </w:rPr>
          <w:t>11</w:t>
        </w:r>
        <w:r>
          <w:rPr>
            <w:noProof/>
            <w:webHidden/>
          </w:rPr>
          <w:fldChar w:fldCharType="end"/>
        </w:r>
      </w:hyperlink>
    </w:p>
    <w:p w14:paraId="139A5A37" w14:textId="4A2CDABF" w:rsidR="00456975" w:rsidRDefault="00456975">
      <w:pPr>
        <w:pStyle w:val="TOC2"/>
        <w:tabs>
          <w:tab w:val="right" w:leader="dot" w:pos="9111"/>
        </w:tabs>
        <w:rPr>
          <w:rFonts w:asciiTheme="minorHAnsi" w:eastAsiaTheme="minorEastAsia" w:hAnsiTheme="minorHAnsi" w:cstheme="minorBidi"/>
          <w:noProof/>
          <w:sz w:val="22"/>
          <w:szCs w:val="22"/>
        </w:rPr>
      </w:pPr>
      <w:hyperlink w:anchor="_Toc502304299" w:history="1">
        <w:r w:rsidRPr="006A7DE5">
          <w:rPr>
            <w:rStyle w:val="Hyperlink"/>
            <w:noProof/>
          </w:rPr>
          <w:t>1.3 CẤU TRÚC CỦA BÀI BÁO CÁO</w:t>
        </w:r>
        <w:r>
          <w:rPr>
            <w:noProof/>
            <w:webHidden/>
          </w:rPr>
          <w:tab/>
        </w:r>
        <w:r>
          <w:rPr>
            <w:noProof/>
            <w:webHidden/>
          </w:rPr>
          <w:fldChar w:fldCharType="begin"/>
        </w:r>
        <w:r>
          <w:rPr>
            <w:noProof/>
            <w:webHidden/>
          </w:rPr>
          <w:instrText xml:space="preserve"> PAGEREF _Toc502304299 \h </w:instrText>
        </w:r>
        <w:r>
          <w:rPr>
            <w:noProof/>
            <w:webHidden/>
          </w:rPr>
        </w:r>
        <w:r>
          <w:rPr>
            <w:noProof/>
            <w:webHidden/>
          </w:rPr>
          <w:fldChar w:fldCharType="separate"/>
        </w:r>
        <w:r>
          <w:rPr>
            <w:noProof/>
            <w:webHidden/>
          </w:rPr>
          <w:t>11</w:t>
        </w:r>
        <w:r>
          <w:rPr>
            <w:noProof/>
            <w:webHidden/>
          </w:rPr>
          <w:fldChar w:fldCharType="end"/>
        </w:r>
      </w:hyperlink>
    </w:p>
    <w:p w14:paraId="2383BC09" w14:textId="00A3B39C" w:rsidR="00456975" w:rsidRDefault="00456975">
      <w:pPr>
        <w:pStyle w:val="TOC2"/>
        <w:tabs>
          <w:tab w:val="right" w:leader="dot" w:pos="9111"/>
        </w:tabs>
        <w:rPr>
          <w:rFonts w:asciiTheme="minorHAnsi" w:eastAsiaTheme="minorEastAsia" w:hAnsiTheme="minorHAnsi" w:cstheme="minorBidi"/>
          <w:noProof/>
          <w:sz w:val="22"/>
          <w:szCs w:val="22"/>
        </w:rPr>
      </w:pPr>
      <w:hyperlink w:anchor="_Toc502304300" w:history="1">
        <w:r w:rsidRPr="006A7DE5">
          <w:rPr>
            <w:rStyle w:val="Hyperlink"/>
            <w:noProof/>
          </w:rPr>
          <w:t>1.4 TÍNH NĂNG CỦA TRÒ CHƠI</w:t>
        </w:r>
        <w:r>
          <w:rPr>
            <w:noProof/>
            <w:webHidden/>
          </w:rPr>
          <w:tab/>
        </w:r>
        <w:r>
          <w:rPr>
            <w:noProof/>
            <w:webHidden/>
          </w:rPr>
          <w:fldChar w:fldCharType="begin"/>
        </w:r>
        <w:r>
          <w:rPr>
            <w:noProof/>
            <w:webHidden/>
          </w:rPr>
          <w:instrText xml:space="preserve"> PAGEREF _Toc502304300 \h </w:instrText>
        </w:r>
        <w:r>
          <w:rPr>
            <w:noProof/>
            <w:webHidden/>
          </w:rPr>
        </w:r>
        <w:r>
          <w:rPr>
            <w:noProof/>
            <w:webHidden/>
          </w:rPr>
          <w:fldChar w:fldCharType="separate"/>
        </w:r>
        <w:r>
          <w:rPr>
            <w:noProof/>
            <w:webHidden/>
          </w:rPr>
          <w:t>11</w:t>
        </w:r>
        <w:r>
          <w:rPr>
            <w:noProof/>
            <w:webHidden/>
          </w:rPr>
          <w:fldChar w:fldCharType="end"/>
        </w:r>
      </w:hyperlink>
    </w:p>
    <w:p w14:paraId="0FD166C3" w14:textId="65D46692" w:rsidR="00456975" w:rsidRDefault="00456975">
      <w:pPr>
        <w:pStyle w:val="TOC1"/>
        <w:rPr>
          <w:rFonts w:asciiTheme="minorHAnsi" w:eastAsiaTheme="minorEastAsia" w:hAnsiTheme="minorHAnsi" w:cstheme="minorBidi"/>
          <w:noProof/>
          <w:sz w:val="22"/>
          <w:szCs w:val="22"/>
        </w:rPr>
      </w:pPr>
      <w:hyperlink w:anchor="_Toc502304301" w:history="1">
        <w:r w:rsidRPr="006A7DE5">
          <w:rPr>
            <w:rStyle w:val="Hyperlink"/>
            <w:noProof/>
          </w:rPr>
          <w:t>CHƯƠNG 2 - CÔNG NGHỆ SỬ DỤNG ĐỂ XÂY DỰNG GAME DESERT RUN</w:t>
        </w:r>
        <w:r>
          <w:rPr>
            <w:noProof/>
            <w:webHidden/>
          </w:rPr>
          <w:tab/>
        </w:r>
        <w:r>
          <w:rPr>
            <w:noProof/>
            <w:webHidden/>
          </w:rPr>
          <w:fldChar w:fldCharType="begin"/>
        </w:r>
        <w:r>
          <w:rPr>
            <w:noProof/>
            <w:webHidden/>
          </w:rPr>
          <w:instrText xml:space="preserve"> PAGEREF _Toc502304301 \h </w:instrText>
        </w:r>
        <w:r>
          <w:rPr>
            <w:noProof/>
            <w:webHidden/>
          </w:rPr>
        </w:r>
        <w:r>
          <w:rPr>
            <w:noProof/>
            <w:webHidden/>
          </w:rPr>
          <w:fldChar w:fldCharType="separate"/>
        </w:r>
        <w:r>
          <w:rPr>
            <w:noProof/>
            <w:webHidden/>
          </w:rPr>
          <w:t>12</w:t>
        </w:r>
        <w:r>
          <w:rPr>
            <w:noProof/>
            <w:webHidden/>
          </w:rPr>
          <w:fldChar w:fldCharType="end"/>
        </w:r>
      </w:hyperlink>
    </w:p>
    <w:p w14:paraId="6F5FF0DF" w14:textId="5D62033E" w:rsidR="00456975" w:rsidRDefault="00456975">
      <w:pPr>
        <w:pStyle w:val="TOC2"/>
        <w:tabs>
          <w:tab w:val="right" w:leader="dot" w:pos="9111"/>
        </w:tabs>
        <w:rPr>
          <w:rFonts w:asciiTheme="minorHAnsi" w:eastAsiaTheme="minorEastAsia" w:hAnsiTheme="minorHAnsi" w:cstheme="minorBidi"/>
          <w:noProof/>
          <w:sz w:val="22"/>
          <w:szCs w:val="22"/>
        </w:rPr>
      </w:pPr>
      <w:hyperlink w:anchor="_Toc502304302" w:history="1">
        <w:r w:rsidRPr="006A7DE5">
          <w:rPr>
            <w:rStyle w:val="Hyperlink"/>
            <w:noProof/>
          </w:rPr>
          <w:t>2.1 TỔNG QUAN</w:t>
        </w:r>
        <w:r>
          <w:rPr>
            <w:noProof/>
            <w:webHidden/>
          </w:rPr>
          <w:tab/>
        </w:r>
        <w:r>
          <w:rPr>
            <w:noProof/>
            <w:webHidden/>
          </w:rPr>
          <w:fldChar w:fldCharType="begin"/>
        </w:r>
        <w:r>
          <w:rPr>
            <w:noProof/>
            <w:webHidden/>
          </w:rPr>
          <w:instrText xml:space="preserve"> PAGEREF _Toc502304302 \h </w:instrText>
        </w:r>
        <w:r>
          <w:rPr>
            <w:noProof/>
            <w:webHidden/>
          </w:rPr>
        </w:r>
        <w:r>
          <w:rPr>
            <w:noProof/>
            <w:webHidden/>
          </w:rPr>
          <w:fldChar w:fldCharType="separate"/>
        </w:r>
        <w:r>
          <w:rPr>
            <w:noProof/>
            <w:webHidden/>
          </w:rPr>
          <w:t>12</w:t>
        </w:r>
        <w:r>
          <w:rPr>
            <w:noProof/>
            <w:webHidden/>
          </w:rPr>
          <w:fldChar w:fldCharType="end"/>
        </w:r>
      </w:hyperlink>
    </w:p>
    <w:p w14:paraId="4EA89764" w14:textId="19ACA2F0" w:rsidR="00456975" w:rsidRDefault="00456975">
      <w:pPr>
        <w:pStyle w:val="TOC2"/>
        <w:tabs>
          <w:tab w:val="right" w:leader="dot" w:pos="9111"/>
        </w:tabs>
        <w:rPr>
          <w:rFonts w:asciiTheme="minorHAnsi" w:eastAsiaTheme="minorEastAsia" w:hAnsiTheme="minorHAnsi" w:cstheme="minorBidi"/>
          <w:noProof/>
          <w:sz w:val="22"/>
          <w:szCs w:val="22"/>
        </w:rPr>
      </w:pPr>
      <w:hyperlink w:anchor="_Toc502304303" w:history="1">
        <w:r w:rsidRPr="006A7DE5">
          <w:rPr>
            <w:rStyle w:val="Hyperlink"/>
            <w:noProof/>
          </w:rPr>
          <w:t>2.2 NỀN TẢNG HỖ TRỢ</w:t>
        </w:r>
        <w:r>
          <w:rPr>
            <w:noProof/>
            <w:webHidden/>
          </w:rPr>
          <w:tab/>
        </w:r>
        <w:r>
          <w:rPr>
            <w:noProof/>
            <w:webHidden/>
          </w:rPr>
          <w:fldChar w:fldCharType="begin"/>
        </w:r>
        <w:r>
          <w:rPr>
            <w:noProof/>
            <w:webHidden/>
          </w:rPr>
          <w:instrText xml:space="preserve"> PAGEREF _Toc502304303 \h </w:instrText>
        </w:r>
        <w:r>
          <w:rPr>
            <w:noProof/>
            <w:webHidden/>
          </w:rPr>
        </w:r>
        <w:r>
          <w:rPr>
            <w:noProof/>
            <w:webHidden/>
          </w:rPr>
          <w:fldChar w:fldCharType="separate"/>
        </w:r>
        <w:r>
          <w:rPr>
            <w:noProof/>
            <w:webHidden/>
          </w:rPr>
          <w:t>13</w:t>
        </w:r>
        <w:r>
          <w:rPr>
            <w:noProof/>
            <w:webHidden/>
          </w:rPr>
          <w:fldChar w:fldCharType="end"/>
        </w:r>
      </w:hyperlink>
    </w:p>
    <w:p w14:paraId="34C4C540" w14:textId="0141557E" w:rsidR="00456975" w:rsidRDefault="00456975">
      <w:pPr>
        <w:pStyle w:val="TOC1"/>
        <w:rPr>
          <w:rFonts w:asciiTheme="minorHAnsi" w:eastAsiaTheme="minorEastAsia" w:hAnsiTheme="minorHAnsi" w:cstheme="minorBidi"/>
          <w:noProof/>
          <w:sz w:val="22"/>
          <w:szCs w:val="22"/>
        </w:rPr>
      </w:pPr>
      <w:hyperlink w:anchor="_Toc502304304" w:history="1">
        <w:r w:rsidRPr="006A7DE5">
          <w:rPr>
            <w:rStyle w:val="Hyperlink"/>
            <w:noProof/>
          </w:rPr>
          <w:t>CHƯƠNG 3: THIẾT KẾ VÀ XÂY DỰNG GAME DESERT RUN</w:t>
        </w:r>
        <w:r>
          <w:rPr>
            <w:noProof/>
            <w:webHidden/>
          </w:rPr>
          <w:tab/>
        </w:r>
        <w:r>
          <w:rPr>
            <w:noProof/>
            <w:webHidden/>
          </w:rPr>
          <w:fldChar w:fldCharType="begin"/>
        </w:r>
        <w:r>
          <w:rPr>
            <w:noProof/>
            <w:webHidden/>
          </w:rPr>
          <w:instrText xml:space="preserve"> PAGEREF _Toc502304304 \h </w:instrText>
        </w:r>
        <w:r>
          <w:rPr>
            <w:noProof/>
            <w:webHidden/>
          </w:rPr>
        </w:r>
        <w:r>
          <w:rPr>
            <w:noProof/>
            <w:webHidden/>
          </w:rPr>
          <w:fldChar w:fldCharType="separate"/>
        </w:r>
        <w:r>
          <w:rPr>
            <w:noProof/>
            <w:webHidden/>
          </w:rPr>
          <w:t>15</w:t>
        </w:r>
        <w:r>
          <w:rPr>
            <w:noProof/>
            <w:webHidden/>
          </w:rPr>
          <w:fldChar w:fldCharType="end"/>
        </w:r>
      </w:hyperlink>
    </w:p>
    <w:p w14:paraId="7BCFEDA1" w14:textId="383CB1DC" w:rsidR="00456975" w:rsidRDefault="00456975">
      <w:pPr>
        <w:pStyle w:val="TOC2"/>
        <w:tabs>
          <w:tab w:val="right" w:leader="dot" w:pos="9111"/>
        </w:tabs>
        <w:rPr>
          <w:rFonts w:asciiTheme="minorHAnsi" w:eastAsiaTheme="minorEastAsia" w:hAnsiTheme="minorHAnsi" w:cstheme="minorBidi"/>
          <w:noProof/>
          <w:sz w:val="22"/>
          <w:szCs w:val="22"/>
        </w:rPr>
      </w:pPr>
      <w:hyperlink w:anchor="_Toc502304305" w:history="1">
        <w:r w:rsidRPr="006A7DE5">
          <w:rPr>
            <w:rStyle w:val="Hyperlink"/>
            <w:noProof/>
          </w:rPr>
          <w:t>3.1  XÂY DỰNG NHÂN VẬT</w:t>
        </w:r>
        <w:r>
          <w:rPr>
            <w:noProof/>
            <w:webHidden/>
          </w:rPr>
          <w:tab/>
        </w:r>
        <w:r>
          <w:rPr>
            <w:noProof/>
            <w:webHidden/>
          </w:rPr>
          <w:fldChar w:fldCharType="begin"/>
        </w:r>
        <w:r>
          <w:rPr>
            <w:noProof/>
            <w:webHidden/>
          </w:rPr>
          <w:instrText xml:space="preserve"> PAGEREF _Toc502304305 \h </w:instrText>
        </w:r>
        <w:r>
          <w:rPr>
            <w:noProof/>
            <w:webHidden/>
          </w:rPr>
        </w:r>
        <w:r>
          <w:rPr>
            <w:noProof/>
            <w:webHidden/>
          </w:rPr>
          <w:fldChar w:fldCharType="separate"/>
        </w:r>
        <w:r>
          <w:rPr>
            <w:noProof/>
            <w:webHidden/>
          </w:rPr>
          <w:t>15</w:t>
        </w:r>
        <w:r>
          <w:rPr>
            <w:noProof/>
            <w:webHidden/>
          </w:rPr>
          <w:fldChar w:fldCharType="end"/>
        </w:r>
      </w:hyperlink>
    </w:p>
    <w:p w14:paraId="72DC4155" w14:textId="6C54E3A6" w:rsidR="00456975" w:rsidRDefault="00456975">
      <w:pPr>
        <w:pStyle w:val="TOC3"/>
        <w:tabs>
          <w:tab w:val="right" w:leader="dot" w:pos="9111"/>
        </w:tabs>
        <w:rPr>
          <w:rFonts w:asciiTheme="minorHAnsi" w:eastAsiaTheme="minorEastAsia" w:hAnsiTheme="minorHAnsi" w:cstheme="minorBidi"/>
          <w:noProof/>
          <w:sz w:val="22"/>
          <w:szCs w:val="22"/>
        </w:rPr>
      </w:pPr>
      <w:hyperlink w:anchor="_Toc502304306" w:history="1">
        <w:r w:rsidRPr="006A7DE5">
          <w:rPr>
            <w:rStyle w:val="Hyperlink"/>
            <w:noProof/>
          </w:rPr>
          <w:t>3.1.1 Max</w:t>
        </w:r>
        <w:r>
          <w:rPr>
            <w:noProof/>
            <w:webHidden/>
          </w:rPr>
          <w:tab/>
        </w:r>
        <w:r>
          <w:rPr>
            <w:noProof/>
            <w:webHidden/>
          </w:rPr>
          <w:fldChar w:fldCharType="begin"/>
        </w:r>
        <w:r>
          <w:rPr>
            <w:noProof/>
            <w:webHidden/>
          </w:rPr>
          <w:instrText xml:space="preserve"> PAGEREF _Toc502304306 \h </w:instrText>
        </w:r>
        <w:r>
          <w:rPr>
            <w:noProof/>
            <w:webHidden/>
          </w:rPr>
        </w:r>
        <w:r>
          <w:rPr>
            <w:noProof/>
            <w:webHidden/>
          </w:rPr>
          <w:fldChar w:fldCharType="separate"/>
        </w:r>
        <w:r>
          <w:rPr>
            <w:noProof/>
            <w:webHidden/>
          </w:rPr>
          <w:t>15</w:t>
        </w:r>
        <w:r>
          <w:rPr>
            <w:noProof/>
            <w:webHidden/>
          </w:rPr>
          <w:fldChar w:fldCharType="end"/>
        </w:r>
      </w:hyperlink>
    </w:p>
    <w:p w14:paraId="06C33FDC" w14:textId="64CD5B1B" w:rsidR="00456975" w:rsidRDefault="00456975">
      <w:pPr>
        <w:pStyle w:val="TOC3"/>
        <w:tabs>
          <w:tab w:val="right" w:leader="dot" w:pos="9111"/>
        </w:tabs>
        <w:rPr>
          <w:rFonts w:asciiTheme="minorHAnsi" w:eastAsiaTheme="minorEastAsia" w:hAnsiTheme="minorHAnsi" w:cstheme="minorBidi"/>
          <w:noProof/>
          <w:sz w:val="22"/>
          <w:szCs w:val="22"/>
        </w:rPr>
      </w:pPr>
      <w:hyperlink w:anchor="_Toc502304307" w:history="1">
        <w:r w:rsidRPr="006A7DE5">
          <w:rPr>
            <w:rStyle w:val="Hyperlink"/>
            <w:noProof/>
          </w:rPr>
          <w:t>3.1.2 Unity-chan</w:t>
        </w:r>
        <w:r>
          <w:rPr>
            <w:noProof/>
            <w:webHidden/>
          </w:rPr>
          <w:tab/>
        </w:r>
        <w:r>
          <w:rPr>
            <w:noProof/>
            <w:webHidden/>
          </w:rPr>
          <w:fldChar w:fldCharType="begin"/>
        </w:r>
        <w:r>
          <w:rPr>
            <w:noProof/>
            <w:webHidden/>
          </w:rPr>
          <w:instrText xml:space="preserve"> PAGEREF _Toc502304307 \h </w:instrText>
        </w:r>
        <w:r>
          <w:rPr>
            <w:noProof/>
            <w:webHidden/>
          </w:rPr>
        </w:r>
        <w:r>
          <w:rPr>
            <w:noProof/>
            <w:webHidden/>
          </w:rPr>
          <w:fldChar w:fldCharType="separate"/>
        </w:r>
        <w:r>
          <w:rPr>
            <w:noProof/>
            <w:webHidden/>
          </w:rPr>
          <w:t>16</w:t>
        </w:r>
        <w:r>
          <w:rPr>
            <w:noProof/>
            <w:webHidden/>
          </w:rPr>
          <w:fldChar w:fldCharType="end"/>
        </w:r>
      </w:hyperlink>
    </w:p>
    <w:p w14:paraId="0B7596A5" w14:textId="04C51985" w:rsidR="00456975" w:rsidRDefault="00456975">
      <w:pPr>
        <w:pStyle w:val="TOC2"/>
        <w:tabs>
          <w:tab w:val="right" w:leader="dot" w:pos="9111"/>
        </w:tabs>
        <w:rPr>
          <w:rFonts w:asciiTheme="minorHAnsi" w:eastAsiaTheme="minorEastAsia" w:hAnsiTheme="minorHAnsi" w:cstheme="minorBidi"/>
          <w:noProof/>
          <w:sz w:val="22"/>
          <w:szCs w:val="22"/>
        </w:rPr>
      </w:pPr>
      <w:hyperlink w:anchor="_Toc502304308" w:history="1">
        <w:r w:rsidRPr="006A7DE5">
          <w:rPr>
            <w:rStyle w:val="Hyperlink"/>
            <w:noProof/>
          </w:rPr>
          <w:t>3.2  XÂY DỰNG ĐƯỜNG CHẠY MÃI MÃI</w:t>
        </w:r>
        <w:r>
          <w:rPr>
            <w:noProof/>
            <w:webHidden/>
          </w:rPr>
          <w:tab/>
        </w:r>
        <w:r>
          <w:rPr>
            <w:noProof/>
            <w:webHidden/>
          </w:rPr>
          <w:fldChar w:fldCharType="begin"/>
        </w:r>
        <w:r>
          <w:rPr>
            <w:noProof/>
            <w:webHidden/>
          </w:rPr>
          <w:instrText xml:space="preserve"> PAGEREF _Toc502304308 \h </w:instrText>
        </w:r>
        <w:r>
          <w:rPr>
            <w:noProof/>
            <w:webHidden/>
          </w:rPr>
        </w:r>
        <w:r>
          <w:rPr>
            <w:noProof/>
            <w:webHidden/>
          </w:rPr>
          <w:fldChar w:fldCharType="separate"/>
        </w:r>
        <w:r>
          <w:rPr>
            <w:noProof/>
            <w:webHidden/>
          </w:rPr>
          <w:t>17</w:t>
        </w:r>
        <w:r>
          <w:rPr>
            <w:noProof/>
            <w:webHidden/>
          </w:rPr>
          <w:fldChar w:fldCharType="end"/>
        </w:r>
      </w:hyperlink>
    </w:p>
    <w:p w14:paraId="3920E280" w14:textId="002F47E2" w:rsidR="00456975" w:rsidRDefault="00456975">
      <w:pPr>
        <w:pStyle w:val="TOC2"/>
        <w:tabs>
          <w:tab w:val="right" w:leader="dot" w:pos="9111"/>
        </w:tabs>
        <w:rPr>
          <w:rFonts w:asciiTheme="minorHAnsi" w:eastAsiaTheme="minorEastAsia" w:hAnsiTheme="minorHAnsi" w:cstheme="minorBidi"/>
          <w:noProof/>
          <w:sz w:val="22"/>
          <w:szCs w:val="22"/>
        </w:rPr>
      </w:pPr>
      <w:hyperlink w:anchor="_Toc502304309" w:history="1">
        <w:r w:rsidRPr="006A7DE5">
          <w:rPr>
            <w:rStyle w:val="Hyperlink"/>
            <w:noProof/>
          </w:rPr>
          <w:t>3.3 XÂY DỰNG CÁC CHƯỚNG NGẠI VẬT</w:t>
        </w:r>
        <w:r>
          <w:rPr>
            <w:noProof/>
            <w:webHidden/>
          </w:rPr>
          <w:tab/>
        </w:r>
        <w:r>
          <w:rPr>
            <w:noProof/>
            <w:webHidden/>
          </w:rPr>
          <w:fldChar w:fldCharType="begin"/>
        </w:r>
        <w:r>
          <w:rPr>
            <w:noProof/>
            <w:webHidden/>
          </w:rPr>
          <w:instrText xml:space="preserve"> PAGEREF _Toc502304309 \h </w:instrText>
        </w:r>
        <w:r>
          <w:rPr>
            <w:noProof/>
            <w:webHidden/>
          </w:rPr>
        </w:r>
        <w:r>
          <w:rPr>
            <w:noProof/>
            <w:webHidden/>
          </w:rPr>
          <w:fldChar w:fldCharType="separate"/>
        </w:r>
        <w:r>
          <w:rPr>
            <w:noProof/>
            <w:webHidden/>
          </w:rPr>
          <w:t>18</w:t>
        </w:r>
        <w:r>
          <w:rPr>
            <w:noProof/>
            <w:webHidden/>
          </w:rPr>
          <w:fldChar w:fldCharType="end"/>
        </w:r>
      </w:hyperlink>
    </w:p>
    <w:p w14:paraId="3D9E28EF" w14:textId="65667893" w:rsidR="00456975" w:rsidRDefault="00456975">
      <w:pPr>
        <w:pStyle w:val="TOC2"/>
        <w:tabs>
          <w:tab w:val="right" w:leader="dot" w:pos="9111"/>
        </w:tabs>
        <w:rPr>
          <w:rFonts w:asciiTheme="minorHAnsi" w:eastAsiaTheme="minorEastAsia" w:hAnsiTheme="minorHAnsi" w:cstheme="minorBidi"/>
          <w:noProof/>
          <w:sz w:val="22"/>
          <w:szCs w:val="22"/>
        </w:rPr>
      </w:pPr>
      <w:hyperlink w:anchor="_Toc502304310" w:history="1">
        <w:r w:rsidRPr="006A7DE5">
          <w:rPr>
            <w:rStyle w:val="Hyperlink"/>
            <w:noProof/>
          </w:rPr>
          <w:t>3.4 XÂY DỰNG CÁC POWERUPS</w:t>
        </w:r>
        <w:r>
          <w:rPr>
            <w:noProof/>
            <w:webHidden/>
          </w:rPr>
          <w:tab/>
        </w:r>
        <w:r>
          <w:rPr>
            <w:noProof/>
            <w:webHidden/>
          </w:rPr>
          <w:fldChar w:fldCharType="begin"/>
        </w:r>
        <w:r>
          <w:rPr>
            <w:noProof/>
            <w:webHidden/>
          </w:rPr>
          <w:instrText xml:space="preserve"> PAGEREF _Toc502304310 \h </w:instrText>
        </w:r>
        <w:r>
          <w:rPr>
            <w:noProof/>
            <w:webHidden/>
          </w:rPr>
        </w:r>
        <w:r>
          <w:rPr>
            <w:noProof/>
            <w:webHidden/>
          </w:rPr>
          <w:fldChar w:fldCharType="separate"/>
        </w:r>
        <w:r>
          <w:rPr>
            <w:noProof/>
            <w:webHidden/>
          </w:rPr>
          <w:t>18</w:t>
        </w:r>
        <w:r>
          <w:rPr>
            <w:noProof/>
            <w:webHidden/>
          </w:rPr>
          <w:fldChar w:fldCharType="end"/>
        </w:r>
      </w:hyperlink>
    </w:p>
    <w:p w14:paraId="779529E5" w14:textId="59E75147" w:rsidR="00456975" w:rsidRDefault="00456975">
      <w:pPr>
        <w:pStyle w:val="TOC2"/>
        <w:tabs>
          <w:tab w:val="right" w:leader="dot" w:pos="9111"/>
        </w:tabs>
        <w:rPr>
          <w:rFonts w:asciiTheme="minorHAnsi" w:eastAsiaTheme="minorEastAsia" w:hAnsiTheme="minorHAnsi" w:cstheme="minorBidi"/>
          <w:noProof/>
          <w:sz w:val="22"/>
          <w:szCs w:val="22"/>
        </w:rPr>
      </w:pPr>
      <w:hyperlink w:anchor="_Toc502304311" w:history="1">
        <w:r w:rsidRPr="006A7DE5">
          <w:rPr>
            <w:rStyle w:val="Hyperlink"/>
            <w:noProof/>
          </w:rPr>
          <w:t>3.5 XÂY DỰNG FOLLOW CAMERA</w:t>
        </w:r>
        <w:r>
          <w:rPr>
            <w:noProof/>
            <w:webHidden/>
          </w:rPr>
          <w:tab/>
        </w:r>
        <w:r>
          <w:rPr>
            <w:noProof/>
            <w:webHidden/>
          </w:rPr>
          <w:fldChar w:fldCharType="begin"/>
        </w:r>
        <w:r>
          <w:rPr>
            <w:noProof/>
            <w:webHidden/>
          </w:rPr>
          <w:instrText xml:space="preserve"> PAGEREF _Toc502304311 \h </w:instrText>
        </w:r>
        <w:r>
          <w:rPr>
            <w:noProof/>
            <w:webHidden/>
          </w:rPr>
        </w:r>
        <w:r>
          <w:rPr>
            <w:noProof/>
            <w:webHidden/>
          </w:rPr>
          <w:fldChar w:fldCharType="separate"/>
        </w:r>
        <w:r>
          <w:rPr>
            <w:noProof/>
            <w:webHidden/>
          </w:rPr>
          <w:t>19</w:t>
        </w:r>
        <w:r>
          <w:rPr>
            <w:noProof/>
            <w:webHidden/>
          </w:rPr>
          <w:fldChar w:fldCharType="end"/>
        </w:r>
      </w:hyperlink>
    </w:p>
    <w:p w14:paraId="30752490" w14:textId="2A73686F" w:rsidR="00456975" w:rsidRDefault="00456975">
      <w:pPr>
        <w:pStyle w:val="TOC2"/>
        <w:tabs>
          <w:tab w:val="right" w:leader="dot" w:pos="9111"/>
        </w:tabs>
        <w:rPr>
          <w:rFonts w:asciiTheme="minorHAnsi" w:eastAsiaTheme="minorEastAsia" w:hAnsiTheme="minorHAnsi" w:cstheme="minorBidi"/>
          <w:noProof/>
          <w:sz w:val="22"/>
          <w:szCs w:val="22"/>
        </w:rPr>
      </w:pPr>
      <w:hyperlink w:anchor="_Toc502304312" w:history="1">
        <w:r w:rsidRPr="006A7DE5">
          <w:rPr>
            <w:rStyle w:val="Hyperlink"/>
            <w:noProof/>
          </w:rPr>
          <w:t>3.6 XÂY DỰNG ANIMATOR VÀ ANIMATION</w:t>
        </w:r>
        <w:r>
          <w:rPr>
            <w:noProof/>
            <w:webHidden/>
          </w:rPr>
          <w:tab/>
        </w:r>
        <w:r>
          <w:rPr>
            <w:noProof/>
            <w:webHidden/>
          </w:rPr>
          <w:fldChar w:fldCharType="begin"/>
        </w:r>
        <w:r>
          <w:rPr>
            <w:noProof/>
            <w:webHidden/>
          </w:rPr>
          <w:instrText xml:space="preserve"> PAGEREF _Toc502304312 \h </w:instrText>
        </w:r>
        <w:r>
          <w:rPr>
            <w:noProof/>
            <w:webHidden/>
          </w:rPr>
        </w:r>
        <w:r>
          <w:rPr>
            <w:noProof/>
            <w:webHidden/>
          </w:rPr>
          <w:fldChar w:fldCharType="separate"/>
        </w:r>
        <w:r>
          <w:rPr>
            <w:noProof/>
            <w:webHidden/>
          </w:rPr>
          <w:t>20</w:t>
        </w:r>
        <w:r>
          <w:rPr>
            <w:noProof/>
            <w:webHidden/>
          </w:rPr>
          <w:fldChar w:fldCharType="end"/>
        </w:r>
      </w:hyperlink>
    </w:p>
    <w:p w14:paraId="19087138" w14:textId="601ACEBD" w:rsidR="00456975" w:rsidRDefault="00456975">
      <w:pPr>
        <w:pStyle w:val="TOC2"/>
        <w:tabs>
          <w:tab w:val="right" w:leader="dot" w:pos="9111"/>
        </w:tabs>
        <w:rPr>
          <w:rFonts w:asciiTheme="minorHAnsi" w:eastAsiaTheme="minorEastAsia" w:hAnsiTheme="minorHAnsi" w:cstheme="minorBidi"/>
          <w:noProof/>
          <w:sz w:val="22"/>
          <w:szCs w:val="22"/>
        </w:rPr>
      </w:pPr>
      <w:hyperlink w:anchor="_Toc502304313" w:history="1">
        <w:r w:rsidRPr="006A7DE5">
          <w:rPr>
            <w:rStyle w:val="Hyperlink"/>
            <w:noProof/>
          </w:rPr>
          <w:t>3.7 XÂY DỰNG HÀM XỬ LÝ KHI NHÂN VẬT CHẾT VÀ TÍNH ĐIỂM</w:t>
        </w:r>
        <w:r>
          <w:rPr>
            <w:noProof/>
            <w:webHidden/>
          </w:rPr>
          <w:tab/>
        </w:r>
        <w:r>
          <w:rPr>
            <w:noProof/>
            <w:webHidden/>
          </w:rPr>
          <w:fldChar w:fldCharType="begin"/>
        </w:r>
        <w:r>
          <w:rPr>
            <w:noProof/>
            <w:webHidden/>
          </w:rPr>
          <w:instrText xml:space="preserve"> PAGEREF _Toc502304313 \h </w:instrText>
        </w:r>
        <w:r>
          <w:rPr>
            <w:noProof/>
            <w:webHidden/>
          </w:rPr>
        </w:r>
        <w:r>
          <w:rPr>
            <w:noProof/>
            <w:webHidden/>
          </w:rPr>
          <w:fldChar w:fldCharType="separate"/>
        </w:r>
        <w:r>
          <w:rPr>
            <w:noProof/>
            <w:webHidden/>
          </w:rPr>
          <w:t>21</w:t>
        </w:r>
        <w:r>
          <w:rPr>
            <w:noProof/>
            <w:webHidden/>
          </w:rPr>
          <w:fldChar w:fldCharType="end"/>
        </w:r>
      </w:hyperlink>
    </w:p>
    <w:p w14:paraId="73EC4111" w14:textId="184C1314" w:rsidR="00456975" w:rsidRDefault="00456975">
      <w:pPr>
        <w:pStyle w:val="TOC2"/>
        <w:tabs>
          <w:tab w:val="right" w:leader="dot" w:pos="9111"/>
        </w:tabs>
        <w:rPr>
          <w:rFonts w:asciiTheme="minorHAnsi" w:eastAsiaTheme="minorEastAsia" w:hAnsiTheme="minorHAnsi" w:cstheme="minorBidi"/>
          <w:noProof/>
          <w:sz w:val="22"/>
          <w:szCs w:val="22"/>
        </w:rPr>
      </w:pPr>
      <w:hyperlink w:anchor="_Toc502304314" w:history="1">
        <w:r w:rsidRPr="006A7DE5">
          <w:rPr>
            <w:rStyle w:val="Hyperlink"/>
            <w:noProof/>
          </w:rPr>
          <w:t>3.8 XÂY DỰNG ÂM THANH VÀ PARTICLE SYSTEMS</w:t>
        </w:r>
        <w:r>
          <w:rPr>
            <w:noProof/>
            <w:webHidden/>
          </w:rPr>
          <w:tab/>
        </w:r>
        <w:r>
          <w:rPr>
            <w:noProof/>
            <w:webHidden/>
          </w:rPr>
          <w:fldChar w:fldCharType="begin"/>
        </w:r>
        <w:r>
          <w:rPr>
            <w:noProof/>
            <w:webHidden/>
          </w:rPr>
          <w:instrText xml:space="preserve"> PAGEREF _Toc502304314 \h </w:instrText>
        </w:r>
        <w:r>
          <w:rPr>
            <w:noProof/>
            <w:webHidden/>
          </w:rPr>
        </w:r>
        <w:r>
          <w:rPr>
            <w:noProof/>
            <w:webHidden/>
          </w:rPr>
          <w:fldChar w:fldCharType="separate"/>
        </w:r>
        <w:r>
          <w:rPr>
            <w:noProof/>
            <w:webHidden/>
          </w:rPr>
          <w:t>21</w:t>
        </w:r>
        <w:r>
          <w:rPr>
            <w:noProof/>
            <w:webHidden/>
          </w:rPr>
          <w:fldChar w:fldCharType="end"/>
        </w:r>
      </w:hyperlink>
    </w:p>
    <w:p w14:paraId="49890D34" w14:textId="6396E892" w:rsidR="00456975" w:rsidRDefault="00456975">
      <w:pPr>
        <w:pStyle w:val="TOC1"/>
        <w:rPr>
          <w:rFonts w:asciiTheme="minorHAnsi" w:eastAsiaTheme="minorEastAsia" w:hAnsiTheme="minorHAnsi" w:cstheme="minorBidi"/>
          <w:noProof/>
          <w:sz w:val="22"/>
          <w:szCs w:val="22"/>
        </w:rPr>
      </w:pPr>
      <w:hyperlink w:anchor="_Toc502304315" w:history="1">
        <w:r w:rsidRPr="006A7DE5">
          <w:rPr>
            <w:rStyle w:val="Hyperlink"/>
            <w:noProof/>
          </w:rPr>
          <w:t>CHƯƠNG 4 – TỔNG KẾT</w:t>
        </w:r>
        <w:r>
          <w:rPr>
            <w:noProof/>
            <w:webHidden/>
          </w:rPr>
          <w:tab/>
        </w:r>
        <w:r>
          <w:rPr>
            <w:noProof/>
            <w:webHidden/>
          </w:rPr>
          <w:fldChar w:fldCharType="begin"/>
        </w:r>
        <w:r>
          <w:rPr>
            <w:noProof/>
            <w:webHidden/>
          </w:rPr>
          <w:instrText xml:space="preserve"> PAGEREF _Toc502304315 \h </w:instrText>
        </w:r>
        <w:r>
          <w:rPr>
            <w:noProof/>
            <w:webHidden/>
          </w:rPr>
        </w:r>
        <w:r>
          <w:rPr>
            <w:noProof/>
            <w:webHidden/>
          </w:rPr>
          <w:fldChar w:fldCharType="separate"/>
        </w:r>
        <w:r>
          <w:rPr>
            <w:noProof/>
            <w:webHidden/>
          </w:rPr>
          <w:t>23</w:t>
        </w:r>
        <w:r>
          <w:rPr>
            <w:noProof/>
            <w:webHidden/>
          </w:rPr>
          <w:fldChar w:fldCharType="end"/>
        </w:r>
      </w:hyperlink>
    </w:p>
    <w:p w14:paraId="29CC709D" w14:textId="46D59E74" w:rsidR="00456975" w:rsidRDefault="00456975">
      <w:pPr>
        <w:pStyle w:val="TOC1"/>
        <w:rPr>
          <w:rFonts w:asciiTheme="minorHAnsi" w:eastAsiaTheme="minorEastAsia" w:hAnsiTheme="minorHAnsi" w:cstheme="minorBidi"/>
          <w:noProof/>
          <w:sz w:val="22"/>
          <w:szCs w:val="22"/>
        </w:rPr>
      </w:pPr>
      <w:hyperlink w:anchor="_Toc502304316" w:history="1">
        <w:r w:rsidRPr="006A7DE5">
          <w:rPr>
            <w:rStyle w:val="Hyperlink"/>
            <w:noProof/>
          </w:rPr>
          <w:t>TÀI LIỆU THAM KHẢO</w:t>
        </w:r>
        <w:r>
          <w:rPr>
            <w:noProof/>
            <w:webHidden/>
          </w:rPr>
          <w:tab/>
        </w:r>
        <w:r>
          <w:rPr>
            <w:noProof/>
            <w:webHidden/>
          </w:rPr>
          <w:fldChar w:fldCharType="begin"/>
        </w:r>
        <w:r>
          <w:rPr>
            <w:noProof/>
            <w:webHidden/>
          </w:rPr>
          <w:instrText xml:space="preserve"> PAGEREF _Toc502304316 \h </w:instrText>
        </w:r>
        <w:r>
          <w:rPr>
            <w:noProof/>
            <w:webHidden/>
          </w:rPr>
        </w:r>
        <w:r>
          <w:rPr>
            <w:noProof/>
            <w:webHidden/>
          </w:rPr>
          <w:fldChar w:fldCharType="separate"/>
        </w:r>
        <w:r>
          <w:rPr>
            <w:noProof/>
            <w:webHidden/>
          </w:rPr>
          <w:t>24</w:t>
        </w:r>
        <w:r>
          <w:rPr>
            <w:noProof/>
            <w:webHidden/>
          </w:rPr>
          <w:fldChar w:fldCharType="end"/>
        </w:r>
      </w:hyperlink>
    </w:p>
    <w:p w14:paraId="26C4D74C" w14:textId="76131216" w:rsidR="008F5953" w:rsidRDefault="00C75086" w:rsidP="0008404C">
      <w:pPr>
        <w:pStyle w:val="Chng"/>
        <w:jc w:val="center"/>
        <w:rPr>
          <w:sz w:val="26"/>
          <w:szCs w:val="26"/>
        </w:rPr>
      </w:pPr>
      <w:r>
        <w:rPr>
          <w:sz w:val="26"/>
          <w:szCs w:val="26"/>
        </w:rPr>
        <w:fldChar w:fldCharType="end"/>
      </w:r>
    </w:p>
    <w:p w14:paraId="37FA28AF" w14:textId="77777777" w:rsidR="008F5953" w:rsidRDefault="008F5953">
      <w:pPr>
        <w:spacing w:after="200" w:line="276" w:lineRule="auto"/>
        <w:rPr>
          <w:b/>
          <w:sz w:val="26"/>
          <w:szCs w:val="26"/>
        </w:rPr>
      </w:pPr>
      <w:r>
        <w:rPr>
          <w:sz w:val="26"/>
          <w:szCs w:val="26"/>
        </w:rPr>
        <w:br w:type="page"/>
      </w:r>
    </w:p>
    <w:p w14:paraId="75F04886" w14:textId="68845693" w:rsidR="007E6AB9" w:rsidRPr="0008404C" w:rsidRDefault="007B1A23" w:rsidP="0008404C">
      <w:pPr>
        <w:pStyle w:val="Chng"/>
        <w:jc w:val="center"/>
        <w:rPr>
          <w:sz w:val="26"/>
          <w:szCs w:val="26"/>
        </w:rPr>
      </w:pPr>
      <w:bookmarkStart w:id="6" w:name="_Toc502304291"/>
      <w:r>
        <w:lastRenderedPageBreak/>
        <w:t>DANH MỤC CÁC BẢNG BIỂU, HÌNH VẼ, ĐỒ THỊ</w:t>
      </w:r>
      <w:bookmarkEnd w:id="6"/>
    </w:p>
    <w:p w14:paraId="1E1B461A" w14:textId="43B588F2" w:rsidR="007E6AB9" w:rsidRDefault="00791EED" w:rsidP="00DC2276">
      <w:pPr>
        <w:rPr>
          <w:b/>
          <w:sz w:val="28"/>
        </w:rPr>
      </w:pPr>
      <w:r w:rsidRPr="00791EED">
        <w:rPr>
          <w:b/>
          <w:sz w:val="28"/>
        </w:rPr>
        <w:t>DANH MỤC HÌNH</w:t>
      </w:r>
    </w:p>
    <w:p w14:paraId="26538A53" w14:textId="77777777" w:rsidR="0008404C" w:rsidRPr="00791EED" w:rsidRDefault="0008404C" w:rsidP="00DC2276">
      <w:pPr>
        <w:rPr>
          <w:b/>
          <w:sz w:val="28"/>
        </w:rPr>
      </w:pPr>
    </w:p>
    <w:p w14:paraId="0F8AD402" w14:textId="1AB61B19" w:rsidR="007D10F8" w:rsidRDefault="0064482A">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502304265" w:history="1">
        <w:r w:rsidR="007D10F8" w:rsidRPr="003861A6">
          <w:rPr>
            <w:rStyle w:val="Hyperlink"/>
            <w:noProof/>
          </w:rPr>
          <w:t>Hình 1 – Game Temple Run</w:t>
        </w:r>
        <w:r w:rsidR="007D10F8">
          <w:rPr>
            <w:noProof/>
            <w:webHidden/>
          </w:rPr>
          <w:tab/>
        </w:r>
        <w:r w:rsidR="007D10F8">
          <w:rPr>
            <w:noProof/>
            <w:webHidden/>
          </w:rPr>
          <w:fldChar w:fldCharType="begin"/>
        </w:r>
        <w:r w:rsidR="007D10F8">
          <w:rPr>
            <w:noProof/>
            <w:webHidden/>
          </w:rPr>
          <w:instrText xml:space="preserve"> PAGEREF _Toc502304265 \h </w:instrText>
        </w:r>
        <w:r w:rsidR="007D10F8">
          <w:rPr>
            <w:noProof/>
            <w:webHidden/>
          </w:rPr>
        </w:r>
        <w:r w:rsidR="007D10F8">
          <w:rPr>
            <w:noProof/>
            <w:webHidden/>
          </w:rPr>
          <w:fldChar w:fldCharType="separate"/>
        </w:r>
        <w:r w:rsidR="007D10F8">
          <w:rPr>
            <w:noProof/>
            <w:webHidden/>
          </w:rPr>
          <w:t>10</w:t>
        </w:r>
        <w:r w:rsidR="007D10F8">
          <w:rPr>
            <w:noProof/>
            <w:webHidden/>
          </w:rPr>
          <w:fldChar w:fldCharType="end"/>
        </w:r>
      </w:hyperlink>
    </w:p>
    <w:p w14:paraId="5BF41CED" w14:textId="243D3ED4" w:rsidR="007D10F8" w:rsidRDefault="007D10F8">
      <w:pPr>
        <w:pStyle w:val="TableofFigures"/>
        <w:tabs>
          <w:tab w:val="right" w:leader="dot" w:pos="9111"/>
        </w:tabs>
        <w:rPr>
          <w:rFonts w:asciiTheme="minorHAnsi" w:eastAsiaTheme="minorEastAsia" w:hAnsiTheme="minorHAnsi" w:cstheme="minorBidi"/>
          <w:noProof/>
          <w:sz w:val="22"/>
          <w:szCs w:val="22"/>
        </w:rPr>
      </w:pPr>
      <w:hyperlink w:anchor="_Toc502304266" w:history="1">
        <w:r w:rsidRPr="003861A6">
          <w:rPr>
            <w:rStyle w:val="Hyperlink"/>
            <w:noProof/>
          </w:rPr>
          <w:t>Hình 2 – Unity Engine</w:t>
        </w:r>
        <w:r>
          <w:rPr>
            <w:noProof/>
            <w:webHidden/>
          </w:rPr>
          <w:tab/>
        </w:r>
        <w:r>
          <w:rPr>
            <w:noProof/>
            <w:webHidden/>
          </w:rPr>
          <w:fldChar w:fldCharType="begin"/>
        </w:r>
        <w:r>
          <w:rPr>
            <w:noProof/>
            <w:webHidden/>
          </w:rPr>
          <w:instrText xml:space="preserve"> PAGEREF _Toc502304266 \h </w:instrText>
        </w:r>
        <w:r>
          <w:rPr>
            <w:noProof/>
            <w:webHidden/>
          </w:rPr>
        </w:r>
        <w:r>
          <w:rPr>
            <w:noProof/>
            <w:webHidden/>
          </w:rPr>
          <w:fldChar w:fldCharType="separate"/>
        </w:r>
        <w:r>
          <w:rPr>
            <w:noProof/>
            <w:webHidden/>
          </w:rPr>
          <w:t>13</w:t>
        </w:r>
        <w:r>
          <w:rPr>
            <w:noProof/>
            <w:webHidden/>
          </w:rPr>
          <w:fldChar w:fldCharType="end"/>
        </w:r>
      </w:hyperlink>
    </w:p>
    <w:p w14:paraId="3F06A5E3" w14:textId="212DAC48" w:rsidR="007D10F8" w:rsidRDefault="007D10F8">
      <w:pPr>
        <w:pStyle w:val="TableofFigures"/>
        <w:tabs>
          <w:tab w:val="right" w:leader="dot" w:pos="9111"/>
        </w:tabs>
        <w:rPr>
          <w:rFonts w:asciiTheme="minorHAnsi" w:eastAsiaTheme="minorEastAsia" w:hAnsiTheme="minorHAnsi" w:cstheme="minorBidi"/>
          <w:noProof/>
          <w:sz w:val="22"/>
          <w:szCs w:val="22"/>
        </w:rPr>
      </w:pPr>
      <w:hyperlink w:anchor="_Toc502304267" w:history="1">
        <w:r w:rsidRPr="003861A6">
          <w:rPr>
            <w:rStyle w:val="Hyperlink"/>
            <w:noProof/>
          </w:rPr>
          <w:t>Hình 3 – Unity hỗ trợ xây dựng trò chơi trên nhiều nền tảng</w:t>
        </w:r>
        <w:r>
          <w:rPr>
            <w:noProof/>
            <w:webHidden/>
          </w:rPr>
          <w:tab/>
        </w:r>
        <w:r>
          <w:rPr>
            <w:noProof/>
            <w:webHidden/>
          </w:rPr>
          <w:fldChar w:fldCharType="begin"/>
        </w:r>
        <w:r>
          <w:rPr>
            <w:noProof/>
            <w:webHidden/>
          </w:rPr>
          <w:instrText xml:space="preserve"> PAGEREF _Toc502304267 \h </w:instrText>
        </w:r>
        <w:r>
          <w:rPr>
            <w:noProof/>
            <w:webHidden/>
          </w:rPr>
        </w:r>
        <w:r>
          <w:rPr>
            <w:noProof/>
            <w:webHidden/>
          </w:rPr>
          <w:fldChar w:fldCharType="separate"/>
        </w:r>
        <w:r>
          <w:rPr>
            <w:noProof/>
            <w:webHidden/>
          </w:rPr>
          <w:t>14</w:t>
        </w:r>
        <w:r>
          <w:rPr>
            <w:noProof/>
            <w:webHidden/>
          </w:rPr>
          <w:fldChar w:fldCharType="end"/>
        </w:r>
      </w:hyperlink>
    </w:p>
    <w:p w14:paraId="7D16BD9E" w14:textId="1624C9C5" w:rsidR="007D10F8" w:rsidRDefault="007D10F8">
      <w:pPr>
        <w:pStyle w:val="TableofFigures"/>
        <w:tabs>
          <w:tab w:val="right" w:leader="dot" w:pos="9111"/>
        </w:tabs>
        <w:rPr>
          <w:rFonts w:asciiTheme="minorHAnsi" w:eastAsiaTheme="minorEastAsia" w:hAnsiTheme="minorHAnsi" w:cstheme="minorBidi"/>
          <w:noProof/>
          <w:sz w:val="22"/>
          <w:szCs w:val="22"/>
        </w:rPr>
      </w:pPr>
      <w:hyperlink w:anchor="_Toc502304268" w:history="1">
        <w:r w:rsidRPr="003861A6">
          <w:rPr>
            <w:rStyle w:val="Hyperlink"/>
            <w:noProof/>
          </w:rPr>
          <w:t>Hình 4 – Max</w:t>
        </w:r>
        <w:r>
          <w:rPr>
            <w:noProof/>
            <w:webHidden/>
          </w:rPr>
          <w:tab/>
        </w:r>
        <w:r>
          <w:rPr>
            <w:noProof/>
            <w:webHidden/>
          </w:rPr>
          <w:fldChar w:fldCharType="begin"/>
        </w:r>
        <w:r>
          <w:rPr>
            <w:noProof/>
            <w:webHidden/>
          </w:rPr>
          <w:instrText xml:space="preserve"> PAGEREF _Toc502304268 \h </w:instrText>
        </w:r>
        <w:r>
          <w:rPr>
            <w:noProof/>
            <w:webHidden/>
          </w:rPr>
        </w:r>
        <w:r>
          <w:rPr>
            <w:noProof/>
            <w:webHidden/>
          </w:rPr>
          <w:fldChar w:fldCharType="separate"/>
        </w:r>
        <w:r>
          <w:rPr>
            <w:noProof/>
            <w:webHidden/>
          </w:rPr>
          <w:t>17</w:t>
        </w:r>
        <w:r>
          <w:rPr>
            <w:noProof/>
            <w:webHidden/>
          </w:rPr>
          <w:fldChar w:fldCharType="end"/>
        </w:r>
      </w:hyperlink>
    </w:p>
    <w:p w14:paraId="6C755387" w14:textId="37DDC438" w:rsidR="007D10F8" w:rsidRDefault="007D10F8">
      <w:pPr>
        <w:pStyle w:val="TableofFigures"/>
        <w:tabs>
          <w:tab w:val="right" w:leader="dot" w:pos="9111"/>
        </w:tabs>
        <w:rPr>
          <w:rFonts w:asciiTheme="minorHAnsi" w:eastAsiaTheme="minorEastAsia" w:hAnsiTheme="minorHAnsi" w:cstheme="minorBidi"/>
          <w:noProof/>
          <w:sz w:val="22"/>
          <w:szCs w:val="22"/>
        </w:rPr>
      </w:pPr>
      <w:hyperlink w:anchor="_Toc502304269" w:history="1">
        <w:r w:rsidRPr="003861A6">
          <w:rPr>
            <w:rStyle w:val="Hyperlink"/>
            <w:noProof/>
          </w:rPr>
          <w:t>Hình 5 – Unity-chan</w:t>
        </w:r>
        <w:r>
          <w:rPr>
            <w:noProof/>
            <w:webHidden/>
          </w:rPr>
          <w:tab/>
        </w:r>
        <w:r>
          <w:rPr>
            <w:noProof/>
            <w:webHidden/>
          </w:rPr>
          <w:fldChar w:fldCharType="begin"/>
        </w:r>
        <w:r>
          <w:rPr>
            <w:noProof/>
            <w:webHidden/>
          </w:rPr>
          <w:instrText xml:space="preserve"> PAGEREF _Toc502304269 \h </w:instrText>
        </w:r>
        <w:r>
          <w:rPr>
            <w:noProof/>
            <w:webHidden/>
          </w:rPr>
        </w:r>
        <w:r>
          <w:rPr>
            <w:noProof/>
            <w:webHidden/>
          </w:rPr>
          <w:fldChar w:fldCharType="separate"/>
        </w:r>
        <w:r>
          <w:rPr>
            <w:noProof/>
            <w:webHidden/>
          </w:rPr>
          <w:t>18</w:t>
        </w:r>
        <w:r>
          <w:rPr>
            <w:noProof/>
            <w:webHidden/>
          </w:rPr>
          <w:fldChar w:fldCharType="end"/>
        </w:r>
      </w:hyperlink>
    </w:p>
    <w:p w14:paraId="6C124911" w14:textId="38C02F90" w:rsidR="007D10F8" w:rsidRDefault="007D10F8">
      <w:pPr>
        <w:pStyle w:val="TableofFigures"/>
        <w:tabs>
          <w:tab w:val="right" w:leader="dot" w:pos="9111"/>
        </w:tabs>
        <w:rPr>
          <w:rFonts w:asciiTheme="minorHAnsi" w:eastAsiaTheme="minorEastAsia" w:hAnsiTheme="minorHAnsi" w:cstheme="minorBidi"/>
          <w:noProof/>
          <w:sz w:val="22"/>
          <w:szCs w:val="22"/>
        </w:rPr>
      </w:pPr>
      <w:hyperlink w:anchor="_Toc502304270" w:history="1">
        <w:r w:rsidRPr="003861A6">
          <w:rPr>
            <w:rStyle w:val="Hyperlink"/>
            <w:noProof/>
          </w:rPr>
          <w:t>Hình 6 – Đường chạy Desert Run</w:t>
        </w:r>
        <w:r>
          <w:rPr>
            <w:noProof/>
            <w:webHidden/>
          </w:rPr>
          <w:tab/>
        </w:r>
        <w:r>
          <w:rPr>
            <w:noProof/>
            <w:webHidden/>
          </w:rPr>
          <w:fldChar w:fldCharType="begin"/>
        </w:r>
        <w:r>
          <w:rPr>
            <w:noProof/>
            <w:webHidden/>
          </w:rPr>
          <w:instrText xml:space="preserve"> PAGEREF _Toc502304270 \h </w:instrText>
        </w:r>
        <w:r>
          <w:rPr>
            <w:noProof/>
            <w:webHidden/>
          </w:rPr>
        </w:r>
        <w:r>
          <w:rPr>
            <w:noProof/>
            <w:webHidden/>
          </w:rPr>
          <w:fldChar w:fldCharType="separate"/>
        </w:r>
        <w:r>
          <w:rPr>
            <w:noProof/>
            <w:webHidden/>
          </w:rPr>
          <w:t>18</w:t>
        </w:r>
        <w:r>
          <w:rPr>
            <w:noProof/>
            <w:webHidden/>
          </w:rPr>
          <w:fldChar w:fldCharType="end"/>
        </w:r>
      </w:hyperlink>
    </w:p>
    <w:p w14:paraId="148A0817" w14:textId="4603DAB9" w:rsidR="007D10F8" w:rsidRDefault="007D10F8">
      <w:pPr>
        <w:pStyle w:val="TableofFigures"/>
        <w:tabs>
          <w:tab w:val="right" w:leader="dot" w:pos="9111"/>
        </w:tabs>
        <w:rPr>
          <w:rFonts w:asciiTheme="minorHAnsi" w:eastAsiaTheme="minorEastAsia" w:hAnsiTheme="minorHAnsi" w:cstheme="minorBidi"/>
          <w:noProof/>
          <w:sz w:val="22"/>
          <w:szCs w:val="22"/>
        </w:rPr>
      </w:pPr>
      <w:hyperlink w:anchor="_Toc502304271" w:history="1">
        <w:r w:rsidRPr="003861A6">
          <w:rPr>
            <w:rStyle w:val="Hyperlink"/>
            <w:noProof/>
          </w:rPr>
          <w:t>Hình 7 – Các chướng ngại vật trong Desert Run</w:t>
        </w:r>
        <w:r>
          <w:rPr>
            <w:noProof/>
            <w:webHidden/>
          </w:rPr>
          <w:tab/>
        </w:r>
        <w:r>
          <w:rPr>
            <w:noProof/>
            <w:webHidden/>
          </w:rPr>
          <w:fldChar w:fldCharType="begin"/>
        </w:r>
        <w:r>
          <w:rPr>
            <w:noProof/>
            <w:webHidden/>
          </w:rPr>
          <w:instrText xml:space="preserve"> PAGEREF _Toc502304271 \h </w:instrText>
        </w:r>
        <w:r>
          <w:rPr>
            <w:noProof/>
            <w:webHidden/>
          </w:rPr>
        </w:r>
        <w:r>
          <w:rPr>
            <w:noProof/>
            <w:webHidden/>
          </w:rPr>
          <w:fldChar w:fldCharType="separate"/>
        </w:r>
        <w:r>
          <w:rPr>
            <w:noProof/>
            <w:webHidden/>
          </w:rPr>
          <w:t>19</w:t>
        </w:r>
        <w:r>
          <w:rPr>
            <w:noProof/>
            <w:webHidden/>
          </w:rPr>
          <w:fldChar w:fldCharType="end"/>
        </w:r>
      </w:hyperlink>
    </w:p>
    <w:p w14:paraId="0E651806" w14:textId="0F772D61" w:rsidR="007D10F8" w:rsidRDefault="007D10F8">
      <w:pPr>
        <w:pStyle w:val="TableofFigures"/>
        <w:tabs>
          <w:tab w:val="right" w:leader="dot" w:pos="9111"/>
        </w:tabs>
        <w:rPr>
          <w:rFonts w:asciiTheme="minorHAnsi" w:eastAsiaTheme="minorEastAsia" w:hAnsiTheme="minorHAnsi" w:cstheme="minorBidi"/>
          <w:noProof/>
          <w:sz w:val="22"/>
          <w:szCs w:val="22"/>
        </w:rPr>
      </w:pPr>
      <w:hyperlink w:anchor="_Toc502304272" w:history="1">
        <w:r w:rsidRPr="003861A6">
          <w:rPr>
            <w:rStyle w:val="Hyperlink"/>
            <w:noProof/>
          </w:rPr>
          <w:t>Hình 8 – Powerup Shield</w:t>
        </w:r>
        <w:r>
          <w:rPr>
            <w:noProof/>
            <w:webHidden/>
          </w:rPr>
          <w:tab/>
        </w:r>
        <w:r>
          <w:rPr>
            <w:noProof/>
            <w:webHidden/>
          </w:rPr>
          <w:fldChar w:fldCharType="begin"/>
        </w:r>
        <w:r>
          <w:rPr>
            <w:noProof/>
            <w:webHidden/>
          </w:rPr>
          <w:instrText xml:space="preserve"> PAGEREF _Toc502304272 \h </w:instrText>
        </w:r>
        <w:r>
          <w:rPr>
            <w:noProof/>
            <w:webHidden/>
          </w:rPr>
        </w:r>
        <w:r>
          <w:rPr>
            <w:noProof/>
            <w:webHidden/>
          </w:rPr>
          <w:fldChar w:fldCharType="separate"/>
        </w:r>
        <w:r>
          <w:rPr>
            <w:noProof/>
            <w:webHidden/>
          </w:rPr>
          <w:t>20</w:t>
        </w:r>
        <w:r>
          <w:rPr>
            <w:noProof/>
            <w:webHidden/>
          </w:rPr>
          <w:fldChar w:fldCharType="end"/>
        </w:r>
      </w:hyperlink>
    </w:p>
    <w:p w14:paraId="57576476" w14:textId="57D1BC2C" w:rsidR="007D10F8" w:rsidRDefault="007D10F8">
      <w:pPr>
        <w:pStyle w:val="TableofFigures"/>
        <w:tabs>
          <w:tab w:val="right" w:leader="dot" w:pos="9111"/>
        </w:tabs>
        <w:rPr>
          <w:rFonts w:asciiTheme="minorHAnsi" w:eastAsiaTheme="minorEastAsia" w:hAnsiTheme="minorHAnsi" w:cstheme="minorBidi"/>
          <w:noProof/>
          <w:sz w:val="22"/>
          <w:szCs w:val="22"/>
        </w:rPr>
      </w:pPr>
      <w:hyperlink w:anchor="_Toc502304273" w:history="1">
        <w:r w:rsidRPr="003861A6">
          <w:rPr>
            <w:rStyle w:val="Hyperlink"/>
            <w:noProof/>
          </w:rPr>
          <w:t>Hình 9 – Xử lý các trạng thái của nhân vật trong Animator</w:t>
        </w:r>
        <w:r>
          <w:rPr>
            <w:noProof/>
            <w:webHidden/>
          </w:rPr>
          <w:tab/>
        </w:r>
        <w:r>
          <w:rPr>
            <w:noProof/>
            <w:webHidden/>
          </w:rPr>
          <w:fldChar w:fldCharType="begin"/>
        </w:r>
        <w:r>
          <w:rPr>
            <w:noProof/>
            <w:webHidden/>
          </w:rPr>
          <w:instrText xml:space="preserve"> PAGEREF _Toc502304273 \h </w:instrText>
        </w:r>
        <w:r>
          <w:rPr>
            <w:noProof/>
            <w:webHidden/>
          </w:rPr>
        </w:r>
        <w:r>
          <w:rPr>
            <w:noProof/>
            <w:webHidden/>
          </w:rPr>
          <w:fldChar w:fldCharType="separate"/>
        </w:r>
        <w:r>
          <w:rPr>
            <w:noProof/>
            <w:webHidden/>
          </w:rPr>
          <w:t>21</w:t>
        </w:r>
        <w:r>
          <w:rPr>
            <w:noProof/>
            <w:webHidden/>
          </w:rPr>
          <w:fldChar w:fldCharType="end"/>
        </w:r>
      </w:hyperlink>
    </w:p>
    <w:p w14:paraId="4EB5EB3E" w14:textId="19CFF55D" w:rsidR="007D10F8" w:rsidRDefault="007D10F8">
      <w:pPr>
        <w:pStyle w:val="TableofFigures"/>
        <w:tabs>
          <w:tab w:val="right" w:leader="dot" w:pos="9111"/>
        </w:tabs>
        <w:rPr>
          <w:rFonts w:asciiTheme="minorHAnsi" w:eastAsiaTheme="minorEastAsia" w:hAnsiTheme="minorHAnsi" w:cstheme="minorBidi"/>
          <w:noProof/>
          <w:sz w:val="22"/>
          <w:szCs w:val="22"/>
        </w:rPr>
      </w:pPr>
      <w:hyperlink w:anchor="_Toc502304274" w:history="1">
        <w:r w:rsidRPr="003861A6">
          <w:rPr>
            <w:rStyle w:val="Hyperlink"/>
            <w:noProof/>
          </w:rPr>
          <w:t>Hình 10 – Menu Game Over</w:t>
        </w:r>
        <w:r>
          <w:rPr>
            <w:noProof/>
            <w:webHidden/>
          </w:rPr>
          <w:tab/>
        </w:r>
        <w:r>
          <w:rPr>
            <w:noProof/>
            <w:webHidden/>
          </w:rPr>
          <w:fldChar w:fldCharType="begin"/>
        </w:r>
        <w:r>
          <w:rPr>
            <w:noProof/>
            <w:webHidden/>
          </w:rPr>
          <w:instrText xml:space="preserve"> PAGEREF _Toc502304274 \h </w:instrText>
        </w:r>
        <w:r>
          <w:rPr>
            <w:noProof/>
            <w:webHidden/>
          </w:rPr>
        </w:r>
        <w:r>
          <w:rPr>
            <w:noProof/>
            <w:webHidden/>
          </w:rPr>
          <w:fldChar w:fldCharType="separate"/>
        </w:r>
        <w:r>
          <w:rPr>
            <w:noProof/>
            <w:webHidden/>
          </w:rPr>
          <w:t>22</w:t>
        </w:r>
        <w:r>
          <w:rPr>
            <w:noProof/>
            <w:webHidden/>
          </w:rPr>
          <w:fldChar w:fldCharType="end"/>
        </w:r>
      </w:hyperlink>
    </w:p>
    <w:p w14:paraId="340E8456" w14:textId="7F79F4FB" w:rsidR="007D10F8" w:rsidRDefault="007D10F8">
      <w:pPr>
        <w:pStyle w:val="TableofFigures"/>
        <w:tabs>
          <w:tab w:val="right" w:leader="dot" w:pos="9111"/>
        </w:tabs>
        <w:rPr>
          <w:rFonts w:asciiTheme="minorHAnsi" w:eastAsiaTheme="minorEastAsia" w:hAnsiTheme="minorHAnsi" w:cstheme="minorBidi"/>
          <w:noProof/>
          <w:sz w:val="22"/>
          <w:szCs w:val="22"/>
        </w:rPr>
      </w:pPr>
      <w:hyperlink w:anchor="_Toc502304275" w:history="1">
        <w:r w:rsidRPr="003861A6">
          <w:rPr>
            <w:rStyle w:val="Hyperlink"/>
            <w:noProof/>
          </w:rPr>
          <w:t>Hình 11 – Cài đặt âm thanh trong game</w:t>
        </w:r>
        <w:r>
          <w:rPr>
            <w:noProof/>
            <w:webHidden/>
          </w:rPr>
          <w:tab/>
        </w:r>
        <w:r>
          <w:rPr>
            <w:noProof/>
            <w:webHidden/>
          </w:rPr>
          <w:fldChar w:fldCharType="begin"/>
        </w:r>
        <w:r>
          <w:rPr>
            <w:noProof/>
            <w:webHidden/>
          </w:rPr>
          <w:instrText xml:space="preserve"> PAGEREF _Toc502304275 \h </w:instrText>
        </w:r>
        <w:r>
          <w:rPr>
            <w:noProof/>
            <w:webHidden/>
          </w:rPr>
        </w:r>
        <w:r>
          <w:rPr>
            <w:noProof/>
            <w:webHidden/>
          </w:rPr>
          <w:fldChar w:fldCharType="separate"/>
        </w:r>
        <w:r>
          <w:rPr>
            <w:noProof/>
            <w:webHidden/>
          </w:rPr>
          <w:t>23</w:t>
        </w:r>
        <w:r>
          <w:rPr>
            <w:noProof/>
            <w:webHidden/>
          </w:rPr>
          <w:fldChar w:fldCharType="end"/>
        </w:r>
      </w:hyperlink>
    </w:p>
    <w:p w14:paraId="67A2D49C" w14:textId="075CD603" w:rsidR="0064482A" w:rsidRDefault="0064482A" w:rsidP="007E6AB9">
      <w:pPr>
        <w:tabs>
          <w:tab w:val="center" w:pos="6379"/>
        </w:tabs>
        <w:spacing w:after="200" w:line="360" w:lineRule="auto"/>
        <w:rPr>
          <w:sz w:val="26"/>
          <w:szCs w:val="26"/>
        </w:rPr>
      </w:pPr>
      <w:r>
        <w:rPr>
          <w:sz w:val="26"/>
          <w:szCs w:val="26"/>
        </w:rPr>
        <w:fldChar w:fldCharType="end"/>
      </w:r>
    </w:p>
    <w:p w14:paraId="57491E76" w14:textId="71CA852F" w:rsidR="007B1A23" w:rsidRDefault="007B1A23">
      <w:pPr>
        <w:spacing w:after="200" w:line="276" w:lineRule="auto"/>
        <w:rPr>
          <w:sz w:val="26"/>
          <w:szCs w:val="26"/>
        </w:rPr>
      </w:pPr>
      <w:r>
        <w:rPr>
          <w:sz w:val="26"/>
          <w:szCs w:val="26"/>
        </w:rPr>
        <w:br w:type="page"/>
      </w:r>
    </w:p>
    <w:p w14:paraId="5782A1B7" w14:textId="4D85A3BB" w:rsidR="00AA1E05" w:rsidRDefault="00B540A4" w:rsidP="0064482A">
      <w:pPr>
        <w:pStyle w:val="Tiucctrangmu"/>
      </w:pPr>
      <w:r w:rsidRPr="00880D36">
        <w:lastRenderedPageBreak/>
        <w:t>CHƯƠNG 1</w:t>
      </w:r>
      <w:r w:rsidR="00735CC0">
        <w:t xml:space="preserve"> – </w:t>
      </w:r>
      <w:r w:rsidR="00C27A65">
        <w:t xml:space="preserve">TỔNG QUAN VỀ </w:t>
      </w:r>
      <w:r w:rsidR="0064482A">
        <w:t>GAME DESERT RUN</w:t>
      </w:r>
    </w:p>
    <w:p w14:paraId="64D88C41" w14:textId="77777777" w:rsidR="0064482A" w:rsidRDefault="0064482A" w:rsidP="0064482A">
      <w:pPr>
        <w:pStyle w:val="Tiumccp1"/>
      </w:pPr>
    </w:p>
    <w:p w14:paraId="18F6253E" w14:textId="2CD4EC8B" w:rsidR="00081367" w:rsidRDefault="009C32EB" w:rsidP="0064482A">
      <w:pPr>
        <w:pStyle w:val="Tiumccp1"/>
      </w:pPr>
      <w:bookmarkStart w:id="7" w:name="_Toc502304292"/>
      <w:r>
        <w:t>1.1 GIỚI THIỆU TỰA GAME TEMPLE RUN</w:t>
      </w:r>
      <w:bookmarkEnd w:id="7"/>
    </w:p>
    <w:p w14:paraId="2FB20F1A" w14:textId="0DEF503E" w:rsidR="00144399" w:rsidRDefault="0064482A" w:rsidP="00144399">
      <w:pPr>
        <w:pStyle w:val="Nidungvnbn"/>
      </w:pPr>
      <w:r>
        <w:t xml:space="preserve">- Temple Run là tựa game 3D chạy không ngừng nghỉ được phát triển và phát hành bởi hãng Imangi Studios. Đây là tựa game tạo nên cơn sốt khi đạt được 50 triệu lượt tải chỉ trong vòng 2 tuần sau khi phát hành vào năm 2011. </w:t>
      </w:r>
      <w:r w:rsidR="001F70AB">
        <w:t>Và tới nay Temple Run đã ra tới phiên bản thứ 2 và vẫn là 1 trong số những game được ưa thích nhất trên các điện thoại smartphone chạy hệ điều hành Android và iOS.</w:t>
      </w:r>
    </w:p>
    <w:p w14:paraId="6976D8C8" w14:textId="77777777" w:rsidR="001F70AB" w:rsidRDefault="001F70AB" w:rsidP="001F70AB">
      <w:pPr>
        <w:pStyle w:val="Nidungvnbn"/>
      </w:pPr>
      <w:r>
        <w:t xml:space="preserve">- </w:t>
      </w:r>
      <w:r w:rsidRPr="001F70AB">
        <w:t>Trò chơi lấy bối cảnh một anh chàng phiêu lưu trên con đường tìm kho báu đã phát hiện ra một ngôi đền cổ với nhiều bức tượng có giá trị lớn. Anh ta đã tìm cách để đánh cắp chúng. Tuy nhiên điều đó thật không dễ dàng, vì các bức tượng cổ này đã được bảo vệ bởi nhiều thế lực khác nhau như: Quỷ dữ, cạm bẫy, yêu quái</w:t>
      </w:r>
      <w:r>
        <w:t xml:space="preserve">… Nhiệm vụ của người chơi là điều khiển nhân vật này vượt qua những cạm bẫy và ăn được thật nhiều tiền càng tốt. </w:t>
      </w:r>
    </w:p>
    <w:p w14:paraId="019B2FFF" w14:textId="384A1F8F" w:rsidR="001F70AB" w:rsidRDefault="001F70AB" w:rsidP="001F70AB">
      <w:pPr>
        <w:pStyle w:val="Nidungvnbn"/>
      </w:pPr>
      <w:r>
        <w:t>- Ngôi đền trong Temple Run rất thú vị, dù cho người chơi có chạy xa như thế nào đi chăng nữa cũng không thể thoát khỏi nó, và điều quan trọng ở đây là người chơi chạy được bao xa và người chơi đã nhặt được bao nhiêu đồng tiền mà thôi. Tiết tấu rất nhanh, nhân vật chính sẽ phải chạy hết tốc lực vì đằng sau là lũ khỉ rất hung hãn và đáng sợ.</w:t>
      </w:r>
    </w:p>
    <w:p w14:paraId="0EC909E7" w14:textId="14353318" w:rsidR="00660674" w:rsidRPr="00660674" w:rsidRDefault="001F70AB" w:rsidP="001F70AB">
      <w:pPr>
        <w:pStyle w:val="Nidungvnbn"/>
      </w:pPr>
      <w:r>
        <w:t>- Một số tính năng đáng chú ý của Temple Run:</w:t>
      </w:r>
    </w:p>
    <w:p w14:paraId="55742FC2" w14:textId="2A565083" w:rsidR="001F70AB" w:rsidRDefault="001F70AB" w:rsidP="001F70AB">
      <w:pPr>
        <w:pStyle w:val="Nidungvnbn"/>
        <w:numPr>
          <w:ilvl w:val="0"/>
          <w:numId w:val="43"/>
        </w:numPr>
        <w:rPr>
          <w:szCs w:val="24"/>
        </w:rPr>
      </w:pPr>
      <w:r>
        <w:t xml:space="preserve">Cách chơi hấp dẫn, kịch tính, tận dụng tối đa ưu thế của màn hình cảm ứng đa chạm. </w:t>
      </w:r>
    </w:p>
    <w:p w14:paraId="65591831" w14:textId="4C5B8B0E" w:rsidR="001F70AB" w:rsidRDefault="001F70AB" w:rsidP="001F70AB">
      <w:pPr>
        <w:pStyle w:val="Nidungvnbn"/>
        <w:numPr>
          <w:ilvl w:val="0"/>
          <w:numId w:val="43"/>
        </w:numPr>
      </w:pPr>
      <w:r>
        <w:t xml:space="preserve">Điều khiển bẳng thao tác vuốt đơn giản và xoay dễ dàng, hiệu ứng chân thực. </w:t>
      </w:r>
    </w:p>
    <w:p w14:paraId="2601ED2A" w14:textId="6EF26D47" w:rsidR="001F70AB" w:rsidRDefault="001F70AB" w:rsidP="001F70AB">
      <w:pPr>
        <w:pStyle w:val="Nidungvnbn"/>
        <w:numPr>
          <w:ilvl w:val="0"/>
          <w:numId w:val="43"/>
        </w:numPr>
      </w:pPr>
      <w:r>
        <w:t xml:space="preserve">Màn chơi luôn mới, không bị trùng lặp gây nhàm chán. </w:t>
      </w:r>
    </w:p>
    <w:p w14:paraId="32F4242C" w14:textId="65572AC9" w:rsidR="001F70AB" w:rsidRDefault="001F70AB" w:rsidP="001F70AB">
      <w:pPr>
        <w:pStyle w:val="Nidungvnbn"/>
        <w:numPr>
          <w:ilvl w:val="0"/>
          <w:numId w:val="43"/>
        </w:numPr>
      </w:pPr>
      <w:r>
        <w:lastRenderedPageBreak/>
        <w:t xml:space="preserve">Đồ họa 3D góc nhìn từ phía sau lưng với tiết tấu nhanh và hối hả tạo cảm giác phấn khích cho người chơi. </w:t>
      </w:r>
    </w:p>
    <w:p w14:paraId="5B1C8380" w14:textId="7C14C5B4" w:rsidR="001F70AB" w:rsidRPr="001F70AB" w:rsidRDefault="001F70AB" w:rsidP="001F70AB">
      <w:pPr>
        <w:pStyle w:val="Nidungvnbn"/>
        <w:numPr>
          <w:ilvl w:val="0"/>
          <w:numId w:val="44"/>
        </w:numPr>
      </w:pPr>
      <w:r w:rsidRPr="001F70AB">
        <w:t xml:space="preserve">Hệ thống nâng cấp đa dạng và nhiều nhân vật để mở khóa. </w:t>
      </w:r>
    </w:p>
    <w:p w14:paraId="6FEDA555" w14:textId="43F18FEA" w:rsidR="001F70AB" w:rsidRPr="001F70AB" w:rsidRDefault="001F70AB" w:rsidP="001F70AB">
      <w:pPr>
        <w:pStyle w:val="Nidungvnbn"/>
        <w:numPr>
          <w:ilvl w:val="0"/>
          <w:numId w:val="44"/>
        </w:numPr>
      </w:pPr>
      <w:r w:rsidRPr="001F70AB">
        <w:t xml:space="preserve">Chơi với 7 nhân vật khác nhau. </w:t>
      </w:r>
    </w:p>
    <w:p w14:paraId="0AEC93EF" w14:textId="252AD1DC" w:rsidR="001F70AB" w:rsidRPr="001F70AB" w:rsidRDefault="001F70AB" w:rsidP="001F70AB">
      <w:pPr>
        <w:pStyle w:val="Nidungvnbn"/>
        <w:numPr>
          <w:ilvl w:val="0"/>
          <w:numId w:val="44"/>
        </w:numPr>
      </w:pPr>
      <w:r w:rsidRPr="001F70AB">
        <w:t xml:space="preserve">Hệ thống thành tích (Objectives) đa dạng, đi từ thấp đến cao rất tiện để người chơi phấn đấu. </w:t>
      </w:r>
    </w:p>
    <w:p w14:paraId="261CAD2B" w14:textId="77777777" w:rsidR="001F70AB" w:rsidRPr="001F70AB" w:rsidRDefault="001F70AB" w:rsidP="001F70AB">
      <w:pPr>
        <w:pStyle w:val="Nidungvnbn"/>
        <w:numPr>
          <w:ilvl w:val="0"/>
          <w:numId w:val="44"/>
        </w:numPr>
        <w:rPr>
          <w:b/>
          <w:sz w:val="32"/>
          <w:szCs w:val="32"/>
        </w:rPr>
      </w:pPr>
      <w:r w:rsidRPr="001F70AB">
        <w:t>Hỗ trợ bảng điểm Game Center và hệ thống vật thưởng để thi đấu với bạn bè</w:t>
      </w:r>
      <w:r>
        <w:t>.</w:t>
      </w:r>
    </w:p>
    <w:p w14:paraId="27043F29" w14:textId="606CA3EE" w:rsidR="001F70AB" w:rsidRDefault="001F70AB" w:rsidP="001F70AB">
      <w:pPr>
        <w:pStyle w:val="Nidungvnbn"/>
        <w:keepNext/>
        <w:jc w:val="center"/>
      </w:pPr>
      <w:r>
        <w:rPr>
          <w:noProof/>
        </w:rPr>
        <w:drawing>
          <wp:inline distT="0" distB="0" distL="0" distR="0" wp14:anchorId="50F8222B" wp14:editId="2924225E">
            <wp:extent cx="1926590" cy="3426017"/>
            <wp:effectExtent l="0" t="0" r="0" b="3175"/>
            <wp:docPr id="46" name="Picture 46" descr="Kết quả hình ảnh cho temple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ết quả hình ảnh cho temple ru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9846" cy="3431806"/>
                    </a:xfrm>
                    <a:prstGeom prst="rect">
                      <a:avLst/>
                    </a:prstGeom>
                    <a:noFill/>
                    <a:ln>
                      <a:noFill/>
                    </a:ln>
                  </pic:spPr>
                </pic:pic>
              </a:graphicData>
            </a:graphic>
          </wp:inline>
        </w:drawing>
      </w:r>
    </w:p>
    <w:p w14:paraId="68F7D285" w14:textId="4FFE9C3A" w:rsidR="001F70AB" w:rsidRDefault="001F70AB" w:rsidP="001F70AB">
      <w:pPr>
        <w:pStyle w:val="Caption"/>
      </w:pPr>
      <w:bookmarkStart w:id="8" w:name="_Toc502304265"/>
      <w:r>
        <w:t xml:space="preserve">Hình </w:t>
      </w:r>
      <w:r>
        <w:fldChar w:fldCharType="begin"/>
      </w:r>
      <w:r>
        <w:instrText xml:space="preserve"> SEQ Hình \* ARABIC </w:instrText>
      </w:r>
      <w:r>
        <w:fldChar w:fldCharType="separate"/>
      </w:r>
      <w:r w:rsidR="0012443A">
        <w:rPr>
          <w:noProof/>
        </w:rPr>
        <w:t>1</w:t>
      </w:r>
      <w:r>
        <w:fldChar w:fldCharType="end"/>
      </w:r>
      <w:r>
        <w:t xml:space="preserve"> – Game Temple Run</w:t>
      </w:r>
      <w:bookmarkEnd w:id="8"/>
    </w:p>
    <w:p w14:paraId="5B6F2131" w14:textId="77777777" w:rsidR="001F70AB" w:rsidRDefault="001F70AB" w:rsidP="001F70AB">
      <w:pPr>
        <w:pStyle w:val="Tiumccp1"/>
      </w:pPr>
    </w:p>
    <w:p w14:paraId="4A262B0D" w14:textId="72CD5F09" w:rsidR="001F70AB" w:rsidRPr="001F70AB" w:rsidRDefault="009C32EB" w:rsidP="001F70AB">
      <w:pPr>
        <w:pStyle w:val="Tiumccp1"/>
      </w:pPr>
      <w:bookmarkStart w:id="9" w:name="_Toc502304293"/>
      <w:r>
        <w:t>1.2 LÝ DO VÀ MỤC ĐÍCH CHỌN ĐỀ TÀI</w:t>
      </w:r>
      <w:bookmarkEnd w:id="9"/>
    </w:p>
    <w:p w14:paraId="4C9F5FCC" w14:textId="77777777" w:rsidR="005B54EB" w:rsidRDefault="001F70AB" w:rsidP="001F70AB">
      <w:pPr>
        <w:pStyle w:val="Nidungvnbn"/>
      </w:pPr>
      <w:r>
        <w:t>- Game Temple Run l</w:t>
      </w:r>
      <w:r w:rsidR="005B54EB">
        <w:t>à một</w:t>
      </w:r>
      <w:r>
        <w:t xml:space="preserve"> trong những tựa game được các thành viên trong nhóm ưa thích</w:t>
      </w:r>
      <w:r w:rsidR="005B54EB">
        <w:t xml:space="preserve"> và ấp ủ ý định tạo nên một phiên bản game Temple Run của riêng mình từ lâu.</w:t>
      </w:r>
    </w:p>
    <w:p w14:paraId="0FCAC870" w14:textId="77777777" w:rsidR="005B54EB" w:rsidRDefault="005B54EB" w:rsidP="001F70AB">
      <w:pPr>
        <w:pStyle w:val="Nidungvnbn"/>
      </w:pPr>
      <w:r>
        <w:lastRenderedPageBreak/>
        <w:t>- Phát triển game trên Unity luôn là một thách thức không nhỏ đối với các lập trình viên, kể cả những lập trình viên dày dặn kinh nghiệm. Bởi Unity là một engine không dễ để làm quen, và cần nhiều thời gian để mày mò nghiên cứu. Nhóm vừa xem đây là thách thức vừa là cơ hội để tích lũy thêm kinh nghiệm phát triển game cũng như lập trình trên Unity.</w:t>
      </w:r>
    </w:p>
    <w:p w14:paraId="6D33DB64" w14:textId="47467ED6" w:rsidR="005B54EB" w:rsidRDefault="005B54EB" w:rsidP="001F70AB">
      <w:pPr>
        <w:pStyle w:val="Nidungvnbn"/>
      </w:pPr>
      <w:r>
        <w:t xml:space="preserve">- Phát triển các tựa game 3D thể loại chạy không ngừng nghỉ sẽ đem lại cho người chơi nhiều sự hứng thú và có thể chơi vào bất ký thời gian rảnh nào. </w:t>
      </w:r>
    </w:p>
    <w:p w14:paraId="767CB95F" w14:textId="77777777" w:rsidR="005B54EB" w:rsidRDefault="005B54EB" w:rsidP="001F70AB">
      <w:pPr>
        <w:pStyle w:val="Nidungvnbn"/>
      </w:pPr>
    </w:p>
    <w:p w14:paraId="13571B8E" w14:textId="24BFFA18" w:rsidR="005B54EB" w:rsidRPr="000159F8" w:rsidRDefault="009C32EB" w:rsidP="005B54EB">
      <w:pPr>
        <w:pStyle w:val="Tiumccp1"/>
      </w:pPr>
      <w:bookmarkStart w:id="10" w:name="_Toc502245750"/>
      <w:bookmarkStart w:id="11" w:name="_Toc502304294"/>
      <w:r>
        <w:t xml:space="preserve">1.3 </w:t>
      </w:r>
      <w:r w:rsidRPr="000159F8">
        <w:t>ĐỐI TƯỢNG VÀ PHẠM VI NGHIÊN CỨU</w:t>
      </w:r>
      <w:bookmarkEnd w:id="10"/>
      <w:bookmarkEnd w:id="11"/>
    </w:p>
    <w:p w14:paraId="0FC8E56A" w14:textId="75DF93A4" w:rsidR="005B54EB" w:rsidRDefault="005B54EB" w:rsidP="005B54EB">
      <w:pPr>
        <w:pStyle w:val="Tiumccp2"/>
      </w:pPr>
      <w:bookmarkStart w:id="12" w:name="_Toc502245751"/>
      <w:bookmarkStart w:id="13" w:name="_Toc502304295"/>
      <w:r>
        <w:t xml:space="preserve">1.3.1 </w:t>
      </w:r>
      <w:r w:rsidRPr="00EB66F2">
        <w:t>Đối tượng nghiên cứu</w:t>
      </w:r>
      <w:bookmarkEnd w:id="12"/>
      <w:bookmarkEnd w:id="13"/>
    </w:p>
    <w:p w14:paraId="2915CA48" w14:textId="661FBC4D" w:rsidR="005B54EB" w:rsidRDefault="005B54EB" w:rsidP="005B54EB">
      <w:pPr>
        <w:pStyle w:val="Nidungvnbn"/>
      </w:pPr>
      <w:r>
        <w:t xml:space="preserve">- Tìm hiểu và xây dựng </w:t>
      </w:r>
      <w:r w:rsidR="005F29E8">
        <w:t>game offline thể loại không có cốt chuyện – game Desert Run</w:t>
      </w:r>
      <w:r>
        <w:t>.</w:t>
      </w:r>
    </w:p>
    <w:p w14:paraId="43FDFD87" w14:textId="77777777" w:rsidR="005B54EB" w:rsidRDefault="005B54EB" w:rsidP="005B54EB">
      <w:pPr>
        <w:pStyle w:val="Tiumccp2"/>
      </w:pPr>
      <w:bookmarkStart w:id="14" w:name="_Toc502245752"/>
      <w:bookmarkStart w:id="15" w:name="_Toc502304296"/>
      <w:r>
        <w:t>1.2.2 Phạm vi nghiên cứu</w:t>
      </w:r>
      <w:bookmarkEnd w:id="14"/>
      <w:bookmarkEnd w:id="15"/>
    </w:p>
    <w:p w14:paraId="01F407ED" w14:textId="07D5B29F" w:rsidR="005B54EB" w:rsidRDefault="005B54EB" w:rsidP="005B54EB">
      <w:pPr>
        <w:pStyle w:val="Nidungvnbn"/>
      </w:pPr>
      <w:r>
        <w:t xml:space="preserve">- </w:t>
      </w:r>
      <w:r w:rsidR="005F29E8">
        <w:t>Tập trung vào xây dựng các chuyển động cho nhân vật như chạy, nhảy, lướt</w:t>
      </w:r>
      <w:r>
        <w:t>.</w:t>
      </w:r>
    </w:p>
    <w:p w14:paraId="09E0C773" w14:textId="3F6931DF" w:rsidR="005B54EB" w:rsidRDefault="005B54EB" w:rsidP="005B54EB">
      <w:pPr>
        <w:pStyle w:val="Nidungvnbn"/>
      </w:pPr>
      <w:r>
        <w:t xml:space="preserve">- </w:t>
      </w:r>
      <w:r w:rsidR="005F29E8">
        <w:t>Xây dựng các chướng ngại vật gây khó khăn cho người chơi, cài đặt và xử lý sự kiện cho các chướng ngại vật</w:t>
      </w:r>
      <w:r>
        <w:t>.</w:t>
      </w:r>
    </w:p>
    <w:p w14:paraId="41AB136D" w14:textId="7620E944" w:rsidR="005F29E8" w:rsidRPr="00294C6F" w:rsidRDefault="005F29E8" w:rsidP="005B54EB">
      <w:pPr>
        <w:pStyle w:val="Nidungvnbn"/>
      </w:pPr>
      <w:r>
        <w:t>- Xây dựng các powerup cung cấp cho nhân vật được người chơi điều khiển những khả năng đặc biệt.</w:t>
      </w:r>
    </w:p>
    <w:p w14:paraId="1181D32F" w14:textId="2D3F44FE" w:rsidR="005B54EB" w:rsidRDefault="005B54EB" w:rsidP="005B54EB">
      <w:pPr>
        <w:pStyle w:val="Nidungvnbn"/>
      </w:pPr>
      <w:r>
        <w:t xml:space="preserve">- </w:t>
      </w:r>
      <w:r w:rsidR="005F29E8">
        <w:t>Xây dựng giao diện người dùng, môi trường, đường chạy, âm thanh, nhạc nền.</w:t>
      </w:r>
    </w:p>
    <w:p w14:paraId="3C8F59F9" w14:textId="77777777" w:rsidR="005B54EB" w:rsidRPr="000159F8" w:rsidRDefault="005B54EB" w:rsidP="005B54EB">
      <w:pPr>
        <w:pStyle w:val="Tiumccp2"/>
      </w:pPr>
      <w:bookmarkStart w:id="16" w:name="_Toc502245753"/>
      <w:bookmarkStart w:id="17" w:name="_Toc502304297"/>
      <w:r>
        <w:t xml:space="preserve">1.2.3 </w:t>
      </w:r>
      <w:r w:rsidRPr="000159F8">
        <w:t>Nhiệm vụ nghiên cứu</w:t>
      </w:r>
      <w:bookmarkEnd w:id="16"/>
      <w:bookmarkEnd w:id="17"/>
    </w:p>
    <w:p w14:paraId="627B87E0" w14:textId="77777777" w:rsidR="005B54EB" w:rsidRDefault="005B54EB" w:rsidP="005B54EB">
      <w:pPr>
        <w:pStyle w:val="Nidungvnbn"/>
      </w:pPr>
      <w:r>
        <w:t>Tập trung vào nghiên cứu các vấn đề cốt lõi sau:</w:t>
      </w:r>
    </w:p>
    <w:p w14:paraId="38187970" w14:textId="1E873157" w:rsidR="005B54EB" w:rsidRDefault="005F29E8" w:rsidP="005B54EB">
      <w:pPr>
        <w:pStyle w:val="Nidungvnbn"/>
        <w:numPr>
          <w:ilvl w:val="0"/>
          <w:numId w:val="45"/>
        </w:numPr>
      </w:pPr>
      <w:r>
        <w:t>Tìm hiểu về cách di chuyển nhân vật với Character Controller</w:t>
      </w:r>
      <w:r w:rsidR="005B54EB">
        <w:t>.</w:t>
      </w:r>
    </w:p>
    <w:p w14:paraId="1DF78818" w14:textId="0B8329D8" w:rsidR="005B54EB" w:rsidRDefault="005B54EB" w:rsidP="005B54EB">
      <w:pPr>
        <w:pStyle w:val="Nidungvnbn"/>
        <w:numPr>
          <w:ilvl w:val="0"/>
          <w:numId w:val="45"/>
        </w:numPr>
      </w:pPr>
      <w:r>
        <w:t xml:space="preserve">Tìm hiểu cách </w:t>
      </w:r>
      <w:r w:rsidR="001C73E7">
        <w:t>sử dụng các thư viện cơ bản có trong Unity.</w:t>
      </w:r>
    </w:p>
    <w:p w14:paraId="3C2CC25B" w14:textId="6F6B13E5" w:rsidR="005B54EB" w:rsidRDefault="001C73E7" w:rsidP="005B54EB">
      <w:pPr>
        <w:pStyle w:val="Nidungvnbn"/>
        <w:numPr>
          <w:ilvl w:val="0"/>
          <w:numId w:val="45"/>
        </w:numPr>
      </w:pPr>
      <w:r>
        <w:t>Tìm hiểu về cách xử lý khi va chạm chướng ngại vật với Collider.</w:t>
      </w:r>
    </w:p>
    <w:p w14:paraId="1C28FB65" w14:textId="566D9DB4" w:rsidR="005B54EB" w:rsidRDefault="005B54EB" w:rsidP="005B54EB">
      <w:pPr>
        <w:pStyle w:val="Nidungvnbn"/>
        <w:numPr>
          <w:ilvl w:val="0"/>
          <w:numId w:val="45"/>
        </w:numPr>
      </w:pPr>
      <w:r>
        <w:t xml:space="preserve">Tìm hiểu về cách </w:t>
      </w:r>
      <w:r w:rsidR="001C73E7">
        <w:t>tạo ra đường chạy mãi mãi</w:t>
      </w:r>
      <w:r>
        <w:t>.</w:t>
      </w:r>
    </w:p>
    <w:p w14:paraId="6B411F77" w14:textId="7668584C" w:rsidR="005B54EB" w:rsidRDefault="005B54EB" w:rsidP="005B54EB">
      <w:pPr>
        <w:pStyle w:val="Nidungvnbn"/>
        <w:numPr>
          <w:ilvl w:val="0"/>
          <w:numId w:val="45"/>
        </w:numPr>
      </w:pPr>
      <w:r>
        <w:t xml:space="preserve">Tìm hiều về </w:t>
      </w:r>
      <w:r w:rsidR="001C73E7">
        <w:t>cách cài đặt cho các powerup</w:t>
      </w:r>
      <w:r>
        <w:t>.</w:t>
      </w:r>
    </w:p>
    <w:p w14:paraId="3C6106E6" w14:textId="4F424DF6" w:rsidR="005B54EB" w:rsidRDefault="001C73E7" w:rsidP="005B54EB">
      <w:pPr>
        <w:pStyle w:val="Nidungvnbn"/>
        <w:numPr>
          <w:ilvl w:val="0"/>
          <w:numId w:val="45"/>
        </w:numPr>
      </w:pPr>
      <w:r>
        <w:lastRenderedPageBreak/>
        <w:t>Tìm hiểu cách sử dụng Animation, Animato</w:t>
      </w:r>
      <w:r w:rsidR="00E1789D">
        <w:t>r</w:t>
      </w:r>
      <w:r>
        <w:t>, Particle Systems và Audio Source</w:t>
      </w:r>
      <w:r w:rsidR="005B54EB">
        <w:t>.</w:t>
      </w:r>
    </w:p>
    <w:p w14:paraId="34CAC707" w14:textId="77777777" w:rsidR="005B54EB" w:rsidRPr="006770AD" w:rsidRDefault="005B54EB" w:rsidP="005B54EB">
      <w:pPr>
        <w:pStyle w:val="Tiumccp2"/>
      </w:pPr>
      <w:bookmarkStart w:id="18" w:name="_Toc502245754"/>
      <w:bookmarkStart w:id="19" w:name="_Toc502304298"/>
      <w:r w:rsidRPr="006770AD">
        <w:t>1.</w:t>
      </w:r>
      <w:r>
        <w:t xml:space="preserve">2.4 </w:t>
      </w:r>
      <w:r w:rsidRPr="006770AD">
        <w:t>Phương pháp nghiên cứu</w:t>
      </w:r>
      <w:bookmarkEnd w:id="18"/>
      <w:bookmarkEnd w:id="19"/>
    </w:p>
    <w:p w14:paraId="624239D9" w14:textId="77777777" w:rsidR="005B54EB" w:rsidRDefault="005B54EB" w:rsidP="005B54EB">
      <w:pPr>
        <w:pStyle w:val="Nidungvnbn"/>
      </w:pPr>
      <w:r>
        <w:t>- Tìm hiểu những tài liệu giảng viên cung cấp.</w:t>
      </w:r>
    </w:p>
    <w:p w14:paraId="21B21FA9" w14:textId="77777777" w:rsidR="005B54EB" w:rsidRDefault="005B54EB" w:rsidP="005B54EB">
      <w:pPr>
        <w:pStyle w:val="Nidungvnbn"/>
      </w:pPr>
      <w:r>
        <w:t>- Tham khảo trên google, youtube và các tài liệu online.</w:t>
      </w:r>
    </w:p>
    <w:p w14:paraId="3882296D" w14:textId="0F69E05D" w:rsidR="005B54EB" w:rsidRDefault="005B54EB" w:rsidP="001C73E7">
      <w:pPr>
        <w:pStyle w:val="Nidungvnbn"/>
      </w:pPr>
      <w:r>
        <w:t>- Tham khảo ý kiến và đóng góp của giảng viên.</w:t>
      </w:r>
    </w:p>
    <w:p w14:paraId="6BD10A74" w14:textId="77777777" w:rsidR="001C73E7" w:rsidRDefault="001C73E7" w:rsidP="001C73E7">
      <w:pPr>
        <w:pStyle w:val="Nidungvnbn"/>
      </w:pPr>
    </w:p>
    <w:p w14:paraId="747C1E66" w14:textId="79D09F06" w:rsidR="005B54EB" w:rsidRPr="0060216E" w:rsidRDefault="009C32EB" w:rsidP="0060216E">
      <w:pPr>
        <w:pStyle w:val="Tiumccp1"/>
      </w:pPr>
      <w:bookmarkStart w:id="20" w:name="_Toc502245755"/>
      <w:bookmarkStart w:id="21" w:name="_Toc502304299"/>
      <w:r w:rsidRPr="0060216E">
        <w:t xml:space="preserve">1.3 CẤU TRÚC CỦA BÀI BÁO </w:t>
      </w:r>
      <w:r w:rsidRPr="00512004">
        <w:t>CÁO</w:t>
      </w:r>
      <w:bookmarkEnd w:id="20"/>
      <w:bookmarkEnd w:id="21"/>
    </w:p>
    <w:p w14:paraId="58A72D28" w14:textId="71C9C5AB" w:rsidR="005B54EB" w:rsidRDefault="005B54EB" w:rsidP="005B54EB">
      <w:pPr>
        <w:pStyle w:val="Nidungvnbn"/>
      </w:pPr>
      <w:r>
        <w:t xml:space="preserve">- Chương 1: Tổng quan về </w:t>
      </w:r>
      <w:r w:rsidR="001C73E7">
        <w:t>game Desert Run.</w:t>
      </w:r>
    </w:p>
    <w:p w14:paraId="207C4C59" w14:textId="183C01A7" w:rsidR="005B54EB" w:rsidRDefault="005B54EB" w:rsidP="005B54EB">
      <w:pPr>
        <w:pStyle w:val="Nidungvnbn"/>
      </w:pPr>
      <w:r>
        <w:t xml:space="preserve">- Chương 2: </w:t>
      </w:r>
      <w:r w:rsidR="001C73E7">
        <w:t>Công nghệ sử dụng để xây dựng game Desert Run</w:t>
      </w:r>
      <w:r>
        <w:t>.</w:t>
      </w:r>
    </w:p>
    <w:p w14:paraId="5B89ACA0" w14:textId="3EA3BCC6" w:rsidR="005B54EB" w:rsidRDefault="005B54EB" w:rsidP="005B54EB">
      <w:pPr>
        <w:pStyle w:val="Nidungvnbn"/>
      </w:pPr>
      <w:r>
        <w:t xml:space="preserve">- Chương 3: </w:t>
      </w:r>
      <w:r w:rsidR="001C73E7">
        <w:t>Thiết kế và xây dựng game Desert Run</w:t>
      </w:r>
      <w:r>
        <w:t>.</w:t>
      </w:r>
    </w:p>
    <w:p w14:paraId="4BB05C1A" w14:textId="7308A373" w:rsidR="005B54EB" w:rsidRDefault="005B54EB" w:rsidP="005B54EB">
      <w:pPr>
        <w:pStyle w:val="Nidungvnbn"/>
      </w:pPr>
      <w:r>
        <w:t xml:space="preserve">- Chương 4: </w:t>
      </w:r>
      <w:r w:rsidR="005E226D">
        <w:t>Tổng kết</w:t>
      </w:r>
      <w:r w:rsidR="001C73E7">
        <w:t>.</w:t>
      </w:r>
    </w:p>
    <w:p w14:paraId="3324B319" w14:textId="77777777" w:rsidR="005B54EB" w:rsidRPr="000159F8" w:rsidRDefault="005B54EB" w:rsidP="005B54EB">
      <w:pPr>
        <w:rPr>
          <w:sz w:val="32"/>
          <w:szCs w:val="32"/>
        </w:rPr>
      </w:pPr>
    </w:p>
    <w:p w14:paraId="21F78446" w14:textId="4E727F0A" w:rsidR="005B54EB" w:rsidRDefault="009C32EB" w:rsidP="005B54EB">
      <w:pPr>
        <w:pStyle w:val="Tiumccp1"/>
      </w:pPr>
      <w:bookmarkStart w:id="22" w:name="_Toc502245756"/>
      <w:bookmarkStart w:id="23" w:name="_Toc502304300"/>
      <w:r>
        <w:t>1.4 TÍNH NĂNG</w:t>
      </w:r>
      <w:r w:rsidRPr="000159F8">
        <w:t xml:space="preserve"> CỦA </w:t>
      </w:r>
      <w:bookmarkEnd w:id="22"/>
      <w:r>
        <w:t>TRÒ CHƠI</w:t>
      </w:r>
      <w:bookmarkEnd w:id="23"/>
    </w:p>
    <w:p w14:paraId="2F9A4221" w14:textId="609FDAB6" w:rsidR="005B54EB" w:rsidRPr="00BB595B" w:rsidRDefault="005B54EB" w:rsidP="005B54EB">
      <w:pPr>
        <w:pStyle w:val="Nidungvnbn"/>
      </w:pPr>
      <w:r w:rsidRPr="00BB595B">
        <w:t xml:space="preserve">- </w:t>
      </w:r>
      <w:r w:rsidR="001C73E7">
        <w:t>Người chơi sẽ điều khiển nhân vật của mình phiêu lưu qua các vùng đất cằn cỗi đầy cạm bẫy của sa mạc Ai Cập</w:t>
      </w:r>
      <w:r>
        <w:t>.</w:t>
      </w:r>
    </w:p>
    <w:p w14:paraId="4BE7B784" w14:textId="2AA04EE6" w:rsidR="005B54EB" w:rsidRPr="00BB595B" w:rsidRDefault="005B54EB" w:rsidP="005B54EB">
      <w:pPr>
        <w:pStyle w:val="Nidungvnbn"/>
      </w:pPr>
      <w:r w:rsidRPr="00BB595B">
        <w:t xml:space="preserve">- </w:t>
      </w:r>
      <w:r w:rsidR="001C73E7">
        <w:t>Người chơi có thể lựa chọn nhân vật và bản đồ ở màn hình khởi động trò chơi</w:t>
      </w:r>
      <w:r w:rsidRPr="00BB595B">
        <w:t>.</w:t>
      </w:r>
    </w:p>
    <w:p w14:paraId="13782064" w14:textId="5439F286" w:rsidR="005B54EB" w:rsidRPr="00BB595B" w:rsidRDefault="005B54EB" w:rsidP="005B54EB">
      <w:pPr>
        <w:pStyle w:val="Nidungvnbn"/>
      </w:pPr>
      <w:r w:rsidRPr="00BB595B">
        <w:t xml:space="preserve">- </w:t>
      </w:r>
      <w:r w:rsidR="001C73E7">
        <w:t>Nhân vật có thể di chuyển qua trái, phải, nhảy lên, lướt xuống để né các chướng ngại vật và ăn kim cương.</w:t>
      </w:r>
    </w:p>
    <w:p w14:paraId="027F6337" w14:textId="12F882AD" w:rsidR="005B54EB" w:rsidRPr="00BB595B" w:rsidRDefault="005B54EB" w:rsidP="005B54EB">
      <w:pPr>
        <w:pStyle w:val="Nidungvnbn"/>
      </w:pPr>
      <w:r w:rsidRPr="00BB595B">
        <w:t xml:space="preserve">- </w:t>
      </w:r>
      <w:r w:rsidR="001C73E7">
        <w:t>Càng ăn được nhiều kim cương và chạy càng lâu thì điểm số sẽ càng cao</w:t>
      </w:r>
      <w:r w:rsidRPr="00BB595B">
        <w:t>.</w:t>
      </w:r>
    </w:p>
    <w:p w14:paraId="6C0DE203" w14:textId="7CAF4F2D" w:rsidR="005B54EB" w:rsidRPr="00BB595B" w:rsidRDefault="005B54EB" w:rsidP="005B54EB">
      <w:pPr>
        <w:pStyle w:val="Nidungvnbn"/>
      </w:pPr>
      <w:r w:rsidRPr="00BB595B">
        <w:t xml:space="preserve">- </w:t>
      </w:r>
      <w:r w:rsidR="0060216E">
        <w:t>Điểm số cao nhất của người chơi sẽ được lưu lại và hiển thị ở màn hình khởi động trò chơi</w:t>
      </w:r>
      <w:r w:rsidRPr="00BB595B">
        <w:t>.</w:t>
      </w:r>
    </w:p>
    <w:p w14:paraId="6BA46D4C" w14:textId="77D6F077" w:rsidR="005B54EB" w:rsidRPr="00BB595B" w:rsidRDefault="005B54EB" w:rsidP="005B54EB">
      <w:pPr>
        <w:pStyle w:val="Nidungvnbn"/>
      </w:pPr>
      <w:r w:rsidRPr="00BB595B">
        <w:t xml:space="preserve">- </w:t>
      </w:r>
      <w:r w:rsidR="0060216E">
        <w:t>Người chơi có thể điều chỉnh âm thanh của trò chơi, tùy chỉnh độ phân giải và chất lượng hiển thị hình ảnh.</w:t>
      </w:r>
      <w:r w:rsidRPr="00BB595B">
        <w:t>.</w:t>
      </w:r>
    </w:p>
    <w:p w14:paraId="64EEC306" w14:textId="18E6E6E0" w:rsidR="003D4E21" w:rsidRDefault="003D4E21" w:rsidP="001F70AB">
      <w:pPr>
        <w:pStyle w:val="Nidungvnbn"/>
        <w:rPr>
          <w:sz w:val="32"/>
          <w:szCs w:val="32"/>
        </w:rPr>
      </w:pPr>
      <w:r>
        <w:br w:type="page"/>
      </w:r>
    </w:p>
    <w:p w14:paraId="2E7A6A4F" w14:textId="5D593037" w:rsidR="008668DF" w:rsidRDefault="0060216E" w:rsidP="00E73BFF">
      <w:pPr>
        <w:pStyle w:val="Chng"/>
        <w:jc w:val="center"/>
      </w:pPr>
      <w:bookmarkStart w:id="24" w:name="_Toc502304301"/>
      <w:r>
        <w:lastRenderedPageBreak/>
        <w:t>CHƯƠNG 2 - CÔNG NGHỆ SỬ DỤNG ĐỂ XÂY DỰNG GAME DESERT RUN</w:t>
      </w:r>
      <w:bookmarkEnd w:id="24"/>
    </w:p>
    <w:p w14:paraId="09225233" w14:textId="58070C7E" w:rsidR="00A11A29" w:rsidRDefault="00A11A29" w:rsidP="008668DF">
      <w:pPr>
        <w:pStyle w:val="Tiumccp1"/>
      </w:pPr>
    </w:p>
    <w:p w14:paraId="21771DAF" w14:textId="04B541B5" w:rsidR="0060216E" w:rsidRDefault="0060216E" w:rsidP="0060216E">
      <w:pPr>
        <w:pStyle w:val="Nidungvnbn"/>
      </w:pPr>
      <w:r>
        <w:t>Unity là một phần mềm làm game đa nền tảng được phát triển bởi Unity Technologies, chủ yếu để phát triển video game cho máy tính, consoles và điện thoại. Lần đầu tiên nó được công bố chạy trên hệ điều hành OS X, tại Apple's Worldwide Developers Conference vào năm 2005, đến nay đã mở rộng 27 nền tảng. 6 phiên bản chính của phần mềm này đã được phát hành. Tại triển lãm WWDC năm 2006, Apple đã trao thưởng giải Best Use of Mac OS X Graphics cho ứng dụng này.</w:t>
      </w:r>
    </w:p>
    <w:p w14:paraId="7B5C5D25" w14:textId="77777777" w:rsidR="002B76D2" w:rsidRDefault="002B76D2" w:rsidP="002B76D2">
      <w:pPr>
        <w:pStyle w:val="Nidungvnbn"/>
        <w:keepNext/>
        <w:jc w:val="center"/>
      </w:pPr>
      <w:r>
        <w:rPr>
          <w:noProof/>
        </w:rPr>
        <w:drawing>
          <wp:inline distT="0" distB="0" distL="0" distR="0" wp14:anchorId="4A4145EB" wp14:editId="583E223B">
            <wp:extent cx="3608575" cy="1313180"/>
            <wp:effectExtent l="0" t="0" r="0" b="1270"/>
            <wp:docPr id="47" name="Picture 47" descr="Kết quả hình ảnh cho 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ết quả hình ảnh cho unit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7593" cy="1323740"/>
                    </a:xfrm>
                    <a:prstGeom prst="rect">
                      <a:avLst/>
                    </a:prstGeom>
                    <a:noFill/>
                    <a:ln>
                      <a:noFill/>
                    </a:ln>
                  </pic:spPr>
                </pic:pic>
              </a:graphicData>
            </a:graphic>
          </wp:inline>
        </w:drawing>
      </w:r>
    </w:p>
    <w:p w14:paraId="38A67254" w14:textId="0B3DE88D" w:rsidR="002B76D2" w:rsidRDefault="002B76D2" w:rsidP="002B76D2">
      <w:pPr>
        <w:pStyle w:val="Caption"/>
      </w:pPr>
      <w:bookmarkStart w:id="25" w:name="_Toc502304266"/>
      <w:r>
        <w:t xml:space="preserve">Hình </w:t>
      </w:r>
      <w:r>
        <w:fldChar w:fldCharType="begin"/>
      </w:r>
      <w:r>
        <w:instrText xml:space="preserve"> SEQ Hình \* ARABIC </w:instrText>
      </w:r>
      <w:r>
        <w:fldChar w:fldCharType="separate"/>
      </w:r>
      <w:r w:rsidR="0012443A">
        <w:rPr>
          <w:noProof/>
        </w:rPr>
        <w:t>2</w:t>
      </w:r>
      <w:r>
        <w:fldChar w:fldCharType="end"/>
      </w:r>
      <w:r>
        <w:t xml:space="preserve"> – Unity Engine</w:t>
      </w:r>
      <w:bookmarkEnd w:id="25"/>
    </w:p>
    <w:p w14:paraId="082C9AD2" w14:textId="0FC1A3AA" w:rsidR="00A11A29" w:rsidRDefault="009C32EB" w:rsidP="008668DF">
      <w:pPr>
        <w:pStyle w:val="Tiumccp1"/>
      </w:pPr>
      <w:bookmarkStart w:id="26" w:name="_Toc502304302"/>
      <w:r>
        <w:t>2.1 TỔNG QUAN</w:t>
      </w:r>
      <w:bookmarkEnd w:id="26"/>
    </w:p>
    <w:p w14:paraId="4CA792F5" w14:textId="1D0C8407" w:rsidR="0060216E" w:rsidRDefault="0060216E" w:rsidP="0060216E">
      <w:pPr>
        <w:pStyle w:val="Nidungvnbn"/>
      </w:pPr>
      <w:r>
        <w:t xml:space="preserve">- </w:t>
      </w:r>
      <w:r w:rsidRPr="0060216E">
        <w:t>Unity hỗ trợ đồ họa 2D và 3D, các chức năng được viết chủ yếu qua ngôn ngữ C#. Hai ngôn ngữ lập trình khác cũng được hỗ trợ: Boo, đã bị loại cùng</w:t>
      </w:r>
      <w:r>
        <w:t xml:space="preserve"> với việc phát triển Unity 5</w:t>
      </w:r>
      <w:r w:rsidRPr="0060216E">
        <w:t xml:space="preserve"> and UnityScript bị loại vào tháng 8 năm 2017 sau khi phát hành Unity 2017.1. </w:t>
      </w:r>
    </w:p>
    <w:p w14:paraId="6E3DDD87" w14:textId="77777777" w:rsidR="0060216E" w:rsidRDefault="0060216E" w:rsidP="0060216E">
      <w:pPr>
        <w:pStyle w:val="Nidungvnbn"/>
      </w:pPr>
      <w:r>
        <w:t xml:space="preserve">- </w:t>
      </w:r>
      <w:r w:rsidRPr="0060216E">
        <w:t xml:space="preserve">UnityScript là một ngôn ngữ lập trình độc quyền có cú pháp tương tự JavaScript. Phần mềm nhắm mục tiêu các đồ họa APIs sau: Direct3D trên Windows và Xbox One; OpenGL trên Linux, macOS, và Windows; OpenGL ES trên Android và iOS; WebGL trên web; và APIs độc quyền trên các máy chơi video game. Ngoài ra, Unity hỗ trợ APIs cấp thấp như Metal trên iOS và macOS và Vulkan trên Android, Linux, và Windows, cũng như Direct3D 12 trên Windows và Xbox One. </w:t>
      </w:r>
    </w:p>
    <w:p w14:paraId="7FECCA54" w14:textId="2534F777" w:rsidR="0060216E" w:rsidRDefault="0060216E" w:rsidP="0060216E">
      <w:pPr>
        <w:pStyle w:val="Nidungvnbn"/>
      </w:pPr>
      <w:r>
        <w:lastRenderedPageBreak/>
        <w:t xml:space="preserve">- </w:t>
      </w:r>
      <w:r w:rsidRPr="0060216E">
        <w:t>Trong 2D games, Unity cho phép nhập sprites và một renderer thế giới 2D tiên tiến. Đối với 3D games, Unity cho phép thiết lập các đập điểm kĩ thuật của các kết cấu và độ phân giải mà công cụ trò chơi hỗ trợ, cung cấp các hỗ trợ cho bump mapping, reflection mapping, parallax mapping, cảnh không gian ambient occlusion (SSAO), hiệu ứng bóng đổ bằng cách sử dụng shadow maps, render thiết</w:t>
      </w:r>
      <w:r>
        <w:t xml:space="preserve"> lập toàn cảnh đến hiệu ứng.</w:t>
      </w:r>
      <w:r w:rsidRPr="0060216E">
        <w:t xml:space="preserve"> Unity cũng cung cấp các dịch vụ cho nhà phát triển, bao gồm: Unity Ads, Unity Analytics, Unity Certification, Unity Cloud Build, Unity Everyplay, Unity IAP, Unity Multiplayer, Unity Performance Reporting and Unity Collaborate.</w:t>
      </w:r>
    </w:p>
    <w:p w14:paraId="7C0662B9" w14:textId="77777777" w:rsidR="00C47EF0" w:rsidRDefault="00C47EF0" w:rsidP="0060216E">
      <w:pPr>
        <w:pStyle w:val="Nidungvnbn"/>
      </w:pPr>
    </w:p>
    <w:p w14:paraId="18D174D9" w14:textId="464ED892" w:rsidR="00C47EF0" w:rsidRPr="0060216E" w:rsidRDefault="009C32EB" w:rsidP="00C47EF0">
      <w:pPr>
        <w:pStyle w:val="Tiumccp1"/>
      </w:pPr>
      <w:bookmarkStart w:id="27" w:name="_Toc502304303"/>
      <w:r>
        <w:t>2.2 NỀN TẢNG HỖ TRỢ</w:t>
      </w:r>
      <w:bookmarkEnd w:id="27"/>
    </w:p>
    <w:p w14:paraId="3776E002" w14:textId="3F9EC45D" w:rsidR="0060216E" w:rsidRDefault="0060216E" w:rsidP="0060216E">
      <w:pPr>
        <w:pStyle w:val="Nidungvnbn"/>
      </w:pPr>
      <w:r>
        <w:t xml:space="preserve">- </w:t>
      </w:r>
      <w:r w:rsidRPr="0060216E">
        <w:t>Unity nổi bật với khả năng xây dựng trò chơi chạy trên nhiều nền tảng. Các nền tảng được hỗ trợ hiện nay là Androi</w:t>
      </w:r>
      <w:r>
        <w:t xml:space="preserve">d, </w:t>
      </w:r>
      <w:r w:rsidRPr="0060216E">
        <w:t>Android TV, Facebook Gameroom, Fire OS, Gear VR, Google Cardboard, Google Daydream, HTC Vive, iOS, Linux, macOS, Microsoft</w:t>
      </w:r>
      <w:r>
        <w:t xml:space="preserve"> HoloLens, Nintendo 3DS family, Nintendo Switch,</w:t>
      </w:r>
      <w:r w:rsidR="00C47EF0">
        <w:t xml:space="preserve"> </w:t>
      </w:r>
      <w:r w:rsidRPr="0060216E">
        <w:t>Oculus Rift, PlayStation 4, PlayStation Vita, PlayStation VR, Samsung Smart TV, Tizen, tvOS, WebGL, Wii U, Windows, Windows Phone, Windows Store, và Xbox One. Unity trước đây cũng đã hỗ trợ 7 nền tảng khác chạy trên Unity Web Player. Unity Web Player là một plugin của trình duyệ</w:t>
      </w:r>
      <w:r w:rsidR="00C47EF0">
        <w:t>t chạy trên Windows và OS X,</w:t>
      </w:r>
      <w:r w:rsidRPr="0060216E">
        <w:t xml:space="preserve"> đã bị gỡ bỏ vì lợi ích của WebGL.</w:t>
      </w:r>
    </w:p>
    <w:p w14:paraId="14F3C4A5" w14:textId="77777777" w:rsidR="002B76D2" w:rsidRDefault="002B76D2" w:rsidP="002B76D2">
      <w:pPr>
        <w:pStyle w:val="Nidungvnbn"/>
        <w:keepNext/>
      </w:pPr>
      <w:r w:rsidRPr="002B76D2">
        <w:rPr>
          <w:noProof/>
        </w:rPr>
        <w:drawing>
          <wp:inline distT="0" distB="0" distL="0" distR="0" wp14:anchorId="68F26EC1" wp14:editId="1B71F63B">
            <wp:extent cx="4901455" cy="2190750"/>
            <wp:effectExtent l="0" t="0" r="0" b="0"/>
            <wp:docPr id="48" name="Picture 48" descr="Kết quả hình ảnh cho unity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ết quả hình ảnh cho unity platfor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0278" cy="2194693"/>
                    </a:xfrm>
                    <a:prstGeom prst="rect">
                      <a:avLst/>
                    </a:prstGeom>
                    <a:noFill/>
                    <a:ln>
                      <a:noFill/>
                    </a:ln>
                  </pic:spPr>
                </pic:pic>
              </a:graphicData>
            </a:graphic>
          </wp:inline>
        </w:drawing>
      </w:r>
    </w:p>
    <w:p w14:paraId="48DFE725" w14:textId="67414041" w:rsidR="002B76D2" w:rsidRPr="0060216E" w:rsidRDefault="002B76D2" w:rsidP="002B76D2">
      <w:pPr>
        <w:pStyle w:val="Caption"/>
      </w:pPr>
      <w:bookmarkStart w:id="28" w:name="_Toc502304267"/>
      <w:r>
        <w:t xml:space="preserve">Hình </w:t>
      </w:r>
      <w:r>
        <w:fldChar w:fldCharType="begin"/>
      </w:r>
      <w:r>
        <w:instrText xml:space="preserve"> SEQ Hình \* ARABIC </w:instrText>
      </w:r>
      <w:r>
        <w:fldChar w:fldCharType="separate"/>
      </w:r>
      <w:r w:rsidR="0012443A">
        <w:rPr>
          <w:noProof/>
        </w:rPr>
        <w:t>3</w:t>
      </w:r>
      <w:r>
        <w:fldChar w:fldCharType="end"/>
      </w:r>
      <w:r>
        <w:t xml:space="preserve"> – Unity hỗ trợ xây dựng trò chơi trên nhiều nền tảng</w:t>
      </w:r>
      <w:bookmarkEnd w:id="28"/>
    </w:p>
    <w:p w14:paraId="4B9C343A" w14:textId="08AF365C" w:rsidR="0060216E" w:rsidRDefault="00C47EF0" w:rsidP="0060216E">
      <w:pPr>
        <w:pStyle w:val="Nidungvnbn"/>
      </w:pPr>
      <w:r>
        <w:lastRenderedPageBreak/>
        <w:t xml:space="preserve">- </w:t>
      </w:r>
      <w:r w:rsidR="0060216E" w:rsidRPr="0060216E">
        <w:t xml:space="preserve">Unity là bộ công cụ phát triển phần mềm mặc định (SDK) cho máy chơi game video game Wii U của Nintendo, kèm theo bản miễn phí của Nintendo với mỗi giấy phép phát triển Wii U. Unity Technologies gọi việc kết hợp sản xuất SDK với một </w:t>
      </w:r>
      <w:r>
        <w:t>bên thứ ba là "industry first".</w:t>
      </w:r>
      <w:r w:rsidR="0060216E">
        <w:br w:type="page"/>
      </w:r>
    </w:p>
    <w:p w14:paraId="4D039FE4" w14:textId="77777777" w:rsidR="00D168CD" w:rsidRDefault="00D168CD" w:rsidP="0095631D">
      <w:pPr>
        <w:spacing w:after="200" w:line="276" w:lineRule="auto"/>
        <w:rPr>
          <w:sz w:val="26"/>
          <w:szCs w:val="26"/>
        </w:rPr>
      </w:pPr>
    </w:p>
    <w:p w14:paraId="1043AA25" w14:textId="66A72CB4" w:rsidR="00D168CD" w:rsidRDefault="009C32EB" w:rsidP="009C32EB">
      <w:pPr>
        <w:pStyle w:val="Chng"/>
        <w:jc w:val="center"/>
      </w:pPr>
      <w:bookmarkStart w:id="29" w:name="_Toc502304304"/>
      <w:r w:rsidRPr="00D168CD">
        <w:t xml:space="preserve">CHƯƠNG 3: </w:t>
      </w:r>
      <w:r>
        <w:t>THIẾT KẾ VÀ XÂY DỰNG GAME DESERT RUN</w:t>
      </w:r>
      <w:bookmarkEnd w:id="29"/>
    </w:p>
    <w:p w14:paraId="409F6035" w14:textId="77777777" w:rsidR="009C32EB" w:rsidRDefault="009C32EB" w:rsidP="002250CF">
      <w:pPr>
        <w:pStyle w:val="Tiumccp1"/>
      </w:pPr>
    </w:p>
    <w:p w14:paraId="45C46CEC" w14:textId="765C8772" w:rsidR="00D168CD" w:rsidRDefault="00E07F89" w:rsidP="002250CF">
      <w:pPr>
        <w:pStyle w:val="Tiumccp1"/>
      </w:pPr>
      <w:bookmarkStart w:id="30" w:name="_Toc502304305"/>
      <w:r>
        <w:t xml:space="preserve">3.1  </w:t>
      </w:r>
      <w:r w:rsidR="002B76D2">
        <w:t>XÂY DỰNG NHÂN VẬT</w:t>
      </w:r>
      <w:bookmarkEnd w:id="30"/>
    </w:p>
    <w:p w14:paraId="56C5147A" w14:textId="1EA9A2F4" w:rsidR="002B76D2" w:rsidRDefault="002B76D2" w:rsidP="002B76D2">
      <w:pPr>
        <w:pStyle w:val="Nidungvnbn"/>
      </w:pPr>
      <w:r>
        <w:t xml:space="preserve">- Trò chơi bao gồm 2 nhân vật chính là Max và Unity-chan. Cả 2 được lấy về từ Asset Store của Unity. Cả Max và Unity-chan đều được xây dựng sẵn các Animation như chạy, nhảy, lướt xuống, đi bộ, chết. </w:t>
      </w:r>
      <w:r w:rsidR="00096103">
        <w:t>T</w:t>
      </w:r>
      <w:r>
        <w:t xml:space="preserve">rình điều khiển của 2 nhân </w:t>
      </w:r>
      <w:r w:rsidR="00096103">
        <w:t xml:space="preserve">vật này được xây dựng trên Component Character Controller của Unity. Để có thể di chuyển nhân vật qua lại, ta sử dụng hàm Move của Character Controller với tham số truyền vào là 1 Vector3. </w:t>
      </w:r>
    </w:p>
    <w:p w14:paraId="6CDD2A1A" w14:textId="0EEBA722" w:rsidR="00096103" w:rsidRDefault="00096103" w:rsidP="002B76D2">
      <w:pPr>
        <w:pStyle w:val="Nidungvnbn"/>
      </w:pPr>
      <w:r>
        <w:t>- Để nhân vật có thể nhảy, ta cần dùng 1 biến trọng lực để xác định nhân vật đang ở trên mặt đất hay là đang trên không. Nếu người chơi đang ở trên mặt đất, ta tăng tọa độ y của Vector3 tùy theo độ cao muốn nhảy để nâng nhân vật lên khỏi mặt đất. Nếu người chơi đang ở trên không, trọng lực sẽ kéo nhân vật xuống mặt đất để tiếp tục chạy hoặc thực hiện các</w:t>
      </w:r>
      <w:r w:rsidR="002C2191">
        <w:t xml:space="preserve"> động tác khác.</w:t>
      </w:r>
    </w:p>
    <w:p w14:paraId="01776A18" w14:textId="6E836A88" w:rsidR="002C2191" w:rsidRDefault="002C2191" w:rsidP="002B76D2">
      <w:pPr>
        <w:pStyle w:val="Nidungvnbn"/>
      </w:pPr>
      <w:r>
        <w:t>- Cách lướt xuống cũng tương tự như cách nhảy, do trạng thái này luôn ở trên mặt đất nên ta chỉ cần giảm tọa độ y của Vector3 và phục hồi giá trị cũ sau khi đã lướt xong.</w:t>
      </w:r>
    </w:p>
    <w:p w14:paraId="429AE2DC" w14:textId="51BB1346" w:rsidR="002C2191" w:rsidRDefault="002C2191" w:rsidP="002B76D2">
      <w:pPr>
        <w:pStyle w:val="Nidungvnbn"/>
      </w:pPr>
      <w:r>
        <w:t>- Tốc độ di chuyển của nhân vật mặc định là 6f. Theo thời gian nhân vật càng ngày càng chạy nhanh hơn và con số này sẽ tăng theo.</w:t>
      </w:r>
    </w:p>
    <w:p w14:paraId="051BD4AF" w14:textId="7B913E2E" w:rsidR="002B76D2" w:rsidRDefault="002B76D2" w:rsidP="002B76D2">
      <w:pPr>
        <w:pStyle w:val="Tiumccp2"/>
      </w:pPr>
      <w:bookmarkStart w:id="31" w:name="_Toc502304306"/>
      <w:r>
        <w:t>3.1.1 Max</w:t>
      </w:r>
      <w:bookmarkEnd w:id="31"/>
    </w:p>
    <w:p w14:paraId="0E0B53D7" w14:textId="02287639" w:rsidR="002B76D2" w:rsidRDefault="002B76D2" w:rsidP="002B76D2">
      <w:pPr>
        <w:pStyle w:val="Nidungvnbn"/>
      </w:pPr>
      <w:r>
        <w:t xml:space="preserve">Max sở hữu khả năng nhảy, di chuyển qua trái phải. </w:t>
      </w:r>
      <w:r w:rsidR="002C2191">
        <w:t>Max không thể lướt xuống bởi model được cung cấp bởi Asset Store không có Animation cho khả năng này.</w:t>
      </w:r>
    </w:p>
    <w:p w14:paraId="34F99BD5" w14:textId="77777777" w:rsidR="00E36F3C" w:rsidRDefault="002C2191" w:rsidP="00E36F3C">
      <w:pPr>
        <w:pStyle w:val="Nidungvnbn"/>
        <w:keepNext/>
        <w:jc w:val="center"/>
      </w:pPr>
      <w:r>
        <w:rPr>
          <w:noProof/>
        </w:rPr>
        <w:lastRenderedPageBreak/>
        <w:drawing>
          <wp:inline distT="0" distB="0" distL="0" distR="0" wp14:anchorId="0CA994E6" wp14:editId="60C1E49D">
            <wp:extent cx="2371725" cy="38671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71725" cy="3867150"/>
                    </a:xfrm>
                    <a:prstGeom prst="rect">
                      <a:avLst/>
                    </a:prstGeom>
                  </pic:spPr>
                </pic:pic>
              </a:graphicData>
            </a:graphic>
          </wp:inline>
        </w:drawing>
      </w:r>
    </w:p>
    <w:p w14:paraId="05E38B47" w14:textId="63AD502A" w:rsidR="002C2191" w:rsidRDefault="00E36F3C" w:rsidP="00E36F3C">
      <w:pPr>
        <w:pStyle w:val="Caption"/>
      </w:pPr>
      <w:bookmarkStart w:id="32" w:name="_Toc502304268"/>
      <w:r>
        <w:t xml:space="preserve">Hình </w:t>
      </w:r>
      <w:r>
        <w:fldChar w:fldCharType="begin"/>
      </w:r>
      <w:r>
        <w:instrText xml:space="preserve"> SEQ Hình \* ARABIC </w:instrText>
      </w:r>
      <w:r>
        <w:fldChar w:fldCharType="separate"/>
      </w:r>
      <w:r w:rsidR="0012443A">
        <w:rPr>
          <w:noProof/>
        </w:rPr>
        <w:t>4</w:t>
      </w:r>
      <w:r>
        <w:fldChar w:fldCharType="end"/>
      </w:r>
      <w:r>
        <w:t xml:space="preserve"> – Max</w:t>
      </w:r>
      <w:bookmarkEnd w:id="32"/>
    </w:p>
    <w:p w14:paraId="51C9E7DB" w14:textId="75B00F8D" w:rsidR="00E36F3C" w:rsidRDefault="00E36F3C" w:rsidP="00E36F3C">
      <w:pPr>
        <w:pStyle w:val="Tiumccp2"/>
      </w:pPr>
      <w:bookmarkStart w:id="33" w:name="_Toc502304307"/>
      <w:r>
        <w:t>3.1.2 Unity-chan</w:t>
      </w:r>
      <w:bookmarkEnd w:id="33"/>
    </w:p>
    <w:p w14:paraId="7E51807E" w14:textId="5612E820" w:rsidR="00E36F3C" w:rsidRDefault="00E36F3C" w:rsidP="00E36F3C">
      <w:pPr>
        <w:pStyle w:val="Nidungvnbn"/>
      </w:pPr>
      <w:r>
        <w:t>Unity-chan là một trong những model được tải nhiều nhất trên Asset Store. Trong game, nhân vật này được xây dựng với 3 khả năng: di chuyển trái, phải, nhảy và lướt xuống.</w:t>
      </w:r>
    </w:p>
    <w:p w14:paraId="733E9B98" w14:textId="77777777" w:rsidR="00E36F3C" w:rsidRDefault="00E36F3C" w:rsidP="00E36F3C">
      <w:pPr>
        <w:pStyle w:val="Nidungvnbn"/>
        <w:keepNext/>
        <w:jc w:val="center"/>
      </w:pPr>
      <w:r>
        <w:rPr>
          <w:noProof/>
        </w:rPr>
        <w:lastRenderedPageBreak/>
        <w:drawing>
          <wp:inline distT="0" distB="0" distL="0" distR="0" wp14:anchorId="581FD933" wp14:editId="717CA841">
            <wp:extent cx="2743200" cy="3371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6673" cy="3376119"/>
                    </a:xfrm>
                    <a:prstGeom prst="rect">
                      <a:avLst/>
                    </a:prstGeom>
                  </pic:spPr>
                </pic:pic>
              </a:graphicData>
            </a:graphic>
          </wp:inline>
        </w:drawing>
      </w:r>
    </w:p>
    <w:p w14:paraId="2E600930" w14:textId="66581FC7" w:rsidR="00E36F3C" w:rsidRPr="00E36F3C" w:rsidRDefault="00E36F3C" w:rsidP="00E36F3C">
      <w:pPr>
        <w:pStyle w:val="Caption"/>
      </w:pPr>
      <w:bookmarkStart w:id="34" w:name="_Toc502304269"/>
      <w:r>
        <w:t xml:space="preserve">Hình </w:t>
      </w:r>
      <w:r>
        <w:fldChar w:fldCharType="begin"/>
      </w:r>
      <w:r>
        <w:instrText xml:space="preserve"> SEQ Hình \* ARABIC </w:instrText>
      </w:r>
      <w:r>
        <w:fldChar w:fldCharType="separate"/>
      </w:r>
      <w:r w:rsidR="0012443A">
        <w:rPr>
          <w:noProof/>
        </w:rPr>
        <w:t>5</w:t>
      </w:r>
      <w:r>
        <w:fldChar w:fldCharType="end"/>
      </w:r>
      <w:r>
        <w:t xml:space="preserve"> – Unity-chan</w:t>
      </w:r>
      <w:bookmarkEnd w:id="34"/>
    </w:p>
    <w:p w14:paraId="056CA963" w14:textId="374C4CB1" w:rsidR="00EF0619" w:rsidRDefault="00EF0619" w:rsidP="0081577F">
      <w:pPr>
        <w:pStyle w:val="Tiumccp1"/>
      </w:pPr>
      <w:bookmarkStart w:id="35" w:name="_Toc502304308"/>
      <w:r>
        <w:t xml:space="preserve">3.2  </w:t>
      </w:r>
      <w:r w:rsidR="00E36F3C">
        <w:t>XÂY DỰNG ĐƯỜNG CHẠY MÃI MÃI</w:t>
      </w:r>
      <w:bookmarkEnd w:id="35"/>
    </w:p>
    <w:p w14:paraId="7A696B84" w14:textId="49840D1E" w:rsidR="00176620" w:rsidRDefault="00176620" w:rsidP="002E1667">
      <w:pPr>
        <w:pStyle w:val="Nidungvnbn"/>
      </w:pPr>
      <w:r>
        <w:t>- Đường chạy của trò chơi lấy khung cảnh của vùng sa mạc Ai Cập hẻo lánh, với những bụi cây xương rồng, cây cọ và không thể thiếu các kim tự tháp cổ kính.</w:t>
      </w:r>
    </w:p>
    <w:p w14:paraId="26BBC49C" w14:textId="77777777" w:rsidR="006D244B" w:rsidRDefault="006D244B" w:rsidP="006D244B">
      <w:pPr>
        <w:pStyle w:val="Nidungvnbn"/>
        <w:keepNext/>
        <w:jc w:val="center"/>
      </w:pPr>
      <w:r>
        <w:rPr>
          <w:noProof/>
        </w:rPr>
        <w:drawing>
          <wp:inline distT="0" distB="0" distL="0" distR="0" wp14:anchorId="6713F0F6" wp14:editId="13983C12">
            <wp:extent cx="4918960" cy="1943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7895" cy="1946630"/>
                    </a:xfrm>
                    <a:prstGeom prst="rect">
                      <a:avLst/>
                    </a:prstGeom>
                  </pic:spPr>
                </pic:pic>
              </a:graphicData>
            </a:graphic>
          </wp:inline>
        </w:drawing>
      </w:r>
    </w:p>
    <w:p w14:paraId="69F8055F" w14:textId="11431E3C" w:rsidR="006D244B" w:rsidRDefault="006D244B" w:rsidP="006D244B">
      <w:pPr>
        <w:pStyle w:val="Caption"/>
      </w:pPr>
      <w:bookmarkStart w:id="36" w:name="_Toc502304270"/>
      <w:r>
        <w:t xml:space="preserve">Hình </w:t>
      </w:r>
      <w:r>
        <w:fldChar w:fldCharType="begin"/>
      </w:r>
      <w:r>
        <w:instrText xml:space="preserve"> SEQ Hình \* ARABIC </w:instrText>
      </w:r>
      <w:r>
        <w:fldChar w:fldCharType="separate"/>
      </w:r>
      <w:r w:rsidR="0012443A">
        <w:rPr>
          <w:noProof/>
        </w:rPr>
        <w:t>6</w:t>
      </w:r>
      <w:r>
        <w:fldChar w:fldCharType="end"/>
      </w:r>
      <w:r>
        <w:t xml:space="preserve"> – Đường chạy Desert Run</w:t>
      </w:r>
      <w:bookmarkEnd w:id="36"/>
    </w:p>
    <w:p w14:paraId="3BB40794" w14:textId="46BA7B98" w:rsidR="00435C16" w:rsidRDefault="00176620" w:rsidP="002E1667">
      <w:pPr>
        <w:pStyle w:val="Nidungvnbn"/>
      </w:pPr>
      <w:r>
        <w:t xml:space="preserve">- </w:t>
      </w:r>
      <w:r w:rsidR="00E36F3C">
        <w:t xml:space="preserve">Đường chạy mãi mãi sẽ tự sinh ra sau khi nhân vật vượt qua đường chạy cũ. Các đường chạy riêng lẻ sẽ được lưu thành Prefab để sau đó thêm vào một mảng các </w:t>
      </w:r>
      <w:r w:rsidR="00E36F3C">
        <w:lastRenderedPageBreak/>
        <w:t xml:space="preserve">GameObject. Mảng này sẽ tự động random một đường chạy có trong mảng và gắn vào đường chạy hiện tại sau khi nhân vật đã hoàn thành xong một đường chạy. Tối đa sẽ có 4 đường chạy ở một thời điểm, và </w:t>
      </w:r>
      <w:r>
        <w:t>đường chạy mà người chơi đã hoàn thành xong sẽ tự động bị Destroy. Và cứ như vậy, đường chạy sẽ luôn được nối dài cho đến khi nhân vật bị va phải chướng ngại vật, hoặc rớt xuống hố.</w:t>
      </w:r>
    </w:p>
    <w:p w14:paraId="7B2462F0" w14:textId="77777777" w:rsidR="00512004" w:rsidRDefault="00512004" w:rsidP="002E1667">
      <w:pPr>
        <w:pStyle w:val="Nidungvnbn"/>
      </w:pPr>
    </w:p>
    <w:p w14:paraId="2719E6D4" w14:textId="21CFBAD7" w:rsidR="00176620" w:rsidRDefault="00176620" w:rsidP="00176620">
      <w:pPr>
        <w:pStyle w:val="Tiumccp1"/>
      </w:pPr>
      <w:bookmarkStart w:id="37" w:name="_Toc502304309"/>
      <w:r>
        <w:t>3.3 XÂY DỰNG CÁC CHƯỚNG NGẠI VẬT</w:t>
      </w:r>
      <w:bookmarkEnd w:id="37"/>
    </w:p>
    <w:p w14:paraId="393F847A" w14:textId="3DE1D7F8" w:rsidR="00176620" w:rsidRDefault="00176620" w:rsidP="00176620">
      <w:pPr>
        <w:pStyle w:val="Nidungvnbn"/>
      </w:pPr>
      <w:r>
        <w:t>- Các chướng ngại vật trong đường đua rất đa dạng, từ hòn đá tảng, cây cọ đổ, tường chắn, nhóm lửa cho đến</w:t>
      </w:r>
      <w:r w:rsidR="006D244B">
        <w:t xml:space="preserve"> bụi cây xương rồng, chum, vại, hàng rào kẽm gai…</w:t>
      </w:r>
    </w:p>
    <w:p w14:paraId="60495BEA" w14:textId="158E56B4" w:rsidR="006D244B" w:rsidRDefault="00176620" w:rsidP="00176620">
      <w:pPr>
        <w:pStyle w:val="Nidungvnbn"/>
      </w:pPr>
      <w:r>
        <w:t xml:space="preserve">- Tất cả các chương ngại vật đều được gắn sẵn Collider và tag để trò chơi xử lý khi va chạm chúng. Để xử lý khi va phải chướng ngại vật, ta so sánh tag của đối tượng va chạm, nếu trùng với tag của chướng ngại vật thì gọi hàm xử lý người chơi thua cuộc trong hàm </w:t>
      </w:r>
      <w:r w:rsidRPr="00176620">
        <w:t>OnControllerColliderHit</w:t>
      </w:r>
      <w:r>
        <w:t>.</w:t>
      </w:r>
    </w:p>
    <w:p w14:paraId="3383F8E7" w14:textId="77777777" w:rsidR="006D244B" w:rsidRDefault="006D244B" w:rsidP="006D244B">
      <w:pPr>
        <w:pStyle w:val="Nidungvnbn"/>
        <w:keepNext/>
        <w:jc w:val="center"/>
      </w:pPr>
      <w:r>
        <w:rPr>
          <w:noProof/>
        </w:rPr>
        <w:drawing>
          <wp:inline distT="0" distB="0" distL="0" distR="0" wp14:anchorId="1761BA1D" wp14:editId="1B2DB2EB">
            <wp:extent cx="3438525" cy="22574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8525" cy="2257425"/>
                    </a:xfrm>
                    <a:prstGeom prst="rect">
                      <a:avLst/>
                    </a:prstGeom>
                  </pic:spPr>
                </pic:pic>
              </a:graphicData>
            </a:graphic>
          </wp:inline>
        </w:drawing>
      </w:r>
    </w:p>
    <w:p w14:paraId="10A0EBB2" w14:textId="672954AF" w:rsidR="006D244B" w:rsidRDefault="006D244B" w:rsidP="006D244B">
      <w:pPr>
        <w:pStyle w:val="Caption"/>
      </w:pPr>
      <w:bookmarkStart w:id="38" w:name="_Toc502304271"/>
      <w:r>
        <w:t xml:space="preserve">Hình </w:t>
      </w:r>
      <w:r>
        <w:fldChar w:fldCharType="begin"/>
      </w:r>
      <w:r>
        <w:instrText xml:space="preserve"> SEQ Hình \* ARABIC </w:instrText>
      </w:r>
      <w:r>
        <w:fldChar w:fldCharType="separate"/>
      </w:r>
      <w:r w:rsidR="0012443A">
        <w:rPr>
          <w:noProof/>
        </w:rPr>
        <w:t>7</w:t>
      </w:r>
      <w:r>
        <w:fldChar w:fldCharType="end"/>
      </w:r>
      <w:r>
        <w:t xml:space="preserve"> – Các chướng ngại vật trong Desert Run</w:t>
      </w:r>
      <w:bookmarkEnd w:id="38"/>
    </w:p>
    <w:p w14:paraId="621D7912" w14:textId="77777777" w:rsidR="006D244B" w:rsidRDefault="006D244B" w:rsidP="00176620">
      <w:pPr>
        <w:pStyle w:val="Nidungvnbn"/>
      </w:pPr>
    </w:p>
    <w:p w14:paraId="79F9A560" w14:textId="77777777" w:rsidR="006D244B" w:rsidRDefault="006D244B" w:rsidP="006D244B">
      <w:pPr>
        <w:pStyle w:val="Tiumccp1"/>
      </w:pPr>
      <w:bookmarkStart w:id="39" w:name="_Toc502304310"/>
      <w:r>
        <w:t>3.4 XÂY DỰNG CÁC POWERUPS</w:t>
      </w:r>
      <w:bookmarkEnd w:id="39"/>
    </w:p>
    <w:p w14:paraId="2FFA9896" w14:textId="77777777" w:rsidR="006A476D" w:rsidRDefault="006D244B" w:rsidP="006D244B">
      <w:pPr>
        <w:pStyle w:val="Nidungvnbn"/>
      </w:pPr>
      <w:r>
        <w:t>- Powerup trong Desert Run cung cấp cho nhân vật những khả năng đặc biệt</w:t>
      </w:r>
      <w:r w:rsidR="006A476D">
        <w:t xml:space="preserve"> như:</w:t>
      </w:r>
    </w:p>
    <w:p w14:paraId="051C44AD" w14:textId="692156E3" w:rsidR="006A476D" w:rsidRDefault="006A476D" w:rsidP="006A476D">
      <w:pPr>
        <w:pStyle w:val="Nidungvnbn"/>
        <w:numPr>
          <w:ilvl w:val="0"/>
          <w:numId w:val="46"/>
        </w:numPr>
      </w:pPr>
      <w:r>
        <w:lastRenderedPageBreak/>
        <w:t>Shield: Bảo toàn tính mạng của nhân vật khi đụng phải các chướng ngại vật. Nhân vật có thể chạy xuyên qua các chướng ngại vật mà không gặp vấn đề gì.</w:t>
      </w:r>
      <w:r w:rsidR="00BE6AD9">
        <w:t xml:space="preserve"> Ta thực hiện vô hiệu hóa tạm thời Collider của các chướng ngại vật, rồi bật trở lại sau khi đã hết thời gian tác dụng.</w:t>
      </w:r>
    </w:p>
    <w:p w14:paraId="7BAEDA27" w14:textId="09E146B6" w:rsidR="006A476D" w:rsidRDefault="006A476D" w:rsidP="006A476D">
      <w:pPr>
        <w:pStyle w:val="Nidungvnbn"/>
        <w:numPr>
          <w:ilvl w:val="0"/>
          <w:numId w:val="46"/>
        </w:numPr>
      </w:pPr>
      <w:r>
        <w:t xml:space="preserve">Magnet: Nhân vật sẽ tự động hút kim cương xung quanh mà không cần phải di chuyển qua lại. </w:t>
      </w:r>
      <w:r w:rsidR="00BE6AD9">
        <w:t xml:space="preserve">Thực hiện bằng cách kích hoạt đoạn code Magnet.cs được attach vào các đối tượng kim cương. Ngay sau đó các viên kim cương sẽ di chuyển về hướng của nhân vật. </w:t>
      </w:r>
      <w:r>
        <w:t>Việc vừa ăn kim cương vừa né chướng ngại vật sẽ trở nên dễ dàng hơn bao giờ hết.</w:t>
      </w:r>
    </w:p>
    <w:p w14:paraId="264EA6A8" w14:textId="2AF2A31B" w:rsidR="006A476D" w:rsidRDefault="006A476D" w:rsidP="006A476D">
      <w:pPr>
        <w:pStyle w:val="Nidungvnbn"/>
        <w:numPr>
          <w:ilvl w:val="0"/>
          <w:numId w:val="46"/>
        </w:numPr>
      </w:pPr>
      <w:r>
        <w:t>Double Point: Điểm khi ăn kim cương của nhân vật sẽ được nhân đôi. Mặc định mỗi viên kim cương ăn được 2 điểm, khi có được powerups này con số sẽ là 4.</w:t>
      </w:r>
      <w:r w:rsidR="00651A99">
        <w:t xml:space="preserve"> Thực hiện bằng cách nhân đôi giá trị của goldValue được quy định trong GemPickup được attach trên mỗi viên kim cương.</w:t>
      </w:r>
    </w:p>
    <w:p w14:paraId="67B330BD" w14:textId="77777777" w:rsidR="00651A99" w:rsidRDefault="006A476D" w:rsidP="006A476D">
      <w:pPr>
        <w:pStyle w:val="Nidungvnbn"/>
      </w:pPr>
      <w:r>
        <w:t>- Powerup của trò chơi có thời gian tác dụng mặc định là 6 giây. Sau thời gian này, nhân vật sẽ trở lại trạng thái bình thường như trước khi ăn được powerups.</w:t>
      </w:r>
    </w:p>
    <w:p w14:paraId="1547FCA5" w14:textId="77777777" w:rsidR="00651A99" w:rsidRDefault="00651A99" w:rsidP="00651A99">
      <w:pPr>
        <w:pStyle w:val="Nidungvnbn"/>
        <w:keepNext/>
        <w:jc w:val="center"/>
      </w:pPr>
      <w:r>
        <w:rPr>
          <w:noProof/>
        </w:rPr>
        <w:drawing>
          <wp:inline distT="0" distB="0" distL="0" distR="0" wp14:anchorId="75332532" wp14:editId="3ECA2D18">
            <wp:extent cx="2085975" cy="14306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95950" cy="1437536"/>
                    </a:xfrm>
                    <a:prstGeom prst="rect">
                      <a:avLst/>
                    </a:prstGeom>
                  </pic:spPr>
                </pic:pic>
              </a:graphicData>
            </a:graphic>
          </wp:inline>
        </w:drawing>
      </w:r>
    </w:p>
    <w:p w14:paraId="05B40004" w14:textId="43DDD03B" w:rsidR="00651A99" w:rsidRDefault="00651A99" w:rsidP="00651A99">
      <w:pPr>
        <w:pStyle w:val="Caption"/>
      </w:pPr>
      <w:bookmarkStart w:id="40" w:name="_Toc502304272"/>
      <w:r>
        <w:t xml:space="preserve">Hình </w:t>
      </w:r>
      <w:r>
        <w:fldChar w:fldCharType="begin"/>
      </w:r>
      <w:r>
        <w:instrText xml:space="preserve"> SEQ Hình \* ARABIC </w:instrText>
      </w:r>
      <w:r>
        <w:fldChar w:fldCharType="separate"/>
      </w:r>
      <w:r w:rsidR="0012443A">
        <w:rPr>
          <w:noProof/>
        </w:rPr>
        <w:t>8</w:t>
      </w:r>
      <w:r>
        <w:fldChar w:fldCharType="end"/>
      </w:r>
      <w:r>
        <w:t xml:space="preserve"> – Powerup Shield</w:t>
      </w:r>
      <w:bookmarkEnd w:id="40"/>
    </w:p>
    <w:p w14:paraId="1649AD17" w14:textId="77777777" w:rsidR="00651A99" w:rsidRDefault="00651A99" w:rsidP="00651A99">
      <w:pPr>
        <w:pStyle w:val="Tiumccp1"/>
      </w:pPr>
      <w:bookmarkStart w:id="41" w:name="_Toc502304311"/>
      <w:r>
        <w:t>3.5 XÂY DỰNG FOLLOW CAMERA</w:t>
      </w:r>
      <w:bookmarkEnd w:id="41"/>
    </w:p>
    <w:p w14:paraId="7D7CFEF6" w14:textId="77777777" w:rsidR="00E1789D" w:rsidRDefault="00651A99" w:rsidP="00651A99">
      <w:pPr>
        <w:pStyle w:val="Nidungvnbn"/>
      </w:pPr>
      <w:r>
        <w:t>- Follow Camera sẽ tự di chuyển camera theo nhân vật khi trò chơi bắt đầu. Ta thực hiện cài đặt Follow Camera bằng cách tìm vị trí của nhân vật</w:t>
      </w:r>
      <w:r w:rsidR="00E1789D">
        <w:t xml:space="preserve"> thông qua hàm FindGameObjectWithTag. </w:t>
      </w:r>
    </w:p>
    <w:p w14:paraId="17582EEC" w14:textId="600F677C" w:rsidR="00E1789D" w:rsidRDefault="00E1789D" w:rsidP="00512004">
      <w:pPr>
        <w:pStyle w:val="Nidungvnbn"/>
      </w:pPr>
      <w:r>
        <w:lastRenderedPageBreak/>
        <w:t>- Sau khi có được vị trí của nhân vật, truyền vị trí này vào hàm LookAt của đối tượng camera để camera bắt đầu di chuyển theo nhân vật.</w:t>
      </w:r>
    </w:p>
    <w:p w14:paraId="4A01EF2A" w14:textId="77777777" w:rsidR="00512004" w:rsidRDefault="00512004" w:rsidP="00512004">
      <w:pPr>
        <w:pStyle w:val="Nidungvnbn"/>
      </w:pPr>
    </w:p>
    <w:p w14:paraId="7EBB8D21" w14:textId="77777777" w:rsidR="00E1789D" w:rsidRDefault="00E1789D" w:rsidP="00E1789D">
      <w:pPr>
        <w:pStyle w:val="Tiumccp1"/>
      </w:pPr>
      <w:bookmarkStart w:id="42" w:name="_Toc502304312"/>
      <w:r>
        <w:t>3.6 XÂY DỰNG ANIMATOR VÀ ANIMATION</w:t>
      </w:r>
      <w:bookmarkEnd w:id="42"/>
    </w:p>
    <w:p w14:paraId="73C9BB51" w14:textId="426D7319" w:rsidR="00E1789D" w:rsidRDefault="00E1789D" w:rsidP="00E1789D">
      <w:pPr>
        <w:pStyle w:val="Nidungvnbn"/>
      </w:pPr>
      <w:r>
        <w:t>- Animator và Animation giúp tạo và xử lý những hiệu ứng hoạt hình, hiệu ứng chuyển cảnh đẹp mắt cho nhân vật, cho các viên kim cương và</w:t>
      </w:r>
      <w:r w:rsidR="0066091A">
        <w:t xml:space="preserve"> các</w:t>
      </w:r>
      <w:r>
        <w:t xml:space="preserve"> powerups. </w:t>
      </w:r>
    </w:p>
    <w:p w14:paraId="1824B840" w14:textId="77777777" w:rsidR="0066091A" w:rsidRDefault="00E1789D" w:rsidP="00E1789D">
      <w:pPr>
        <w:pStyle w:val="Nidungvnbn"/>
      </w:pPr>
      <w:r>
        <w:t xml:space="preserve">- Mặc định nhân vật đã được xây dựng sẵn các animation giúp thực hiện các hoạt động như nhảy, lướt, đi bộ,.... Vấn đề là cài đặt chúng cho nhân vật, cũng như chuyển từ </w:t>
      </w:r>
      <w:r w:rsidR="0066091A">
        <w:t>hoạt động này sang hoạt động khác, như đang chạy thì nhân vật nhảy lên, sau khi nhảy xong nhân vật tiếp tục chạy.</w:t>
      </w:r>
    </w:p>
    <w:p w14:paraId="2F08A954" w14:textId="197C2822" w:rsidR="0066091A" w:rsidRDefault="0066091A" w:rsidP="00E1789D">
      <w:pPr>
        <w:pStyle w:val="Nidungvnbn"/>
      </w:pPr>
      <w:r>
        <w:t>- Xây dụng Animator sẽ giúp ta hiện thực được điều này. Ở trạng thái bắt đầu nhân vật sẽ chạy. Khi nhấn nút lên hoặc W sẽ chuyển từ trạng thái chạy qua nhảy thông qua trigger Jump. Sau khi hết thời gian của hiệu ứng nhảy sẽ chuyển lại về trạng thái chạy như ban đầu.</w:t>
      </w:r>
    </w:p>
    <w:p w14:paraId="4B1C5F84" w14:textId="6F35AE26" w:rsidR="0066091A" w:rsidRDefault="0066091A" w:rsidP="00E1789D">
      <w:pPr>
        <w:pStyle w:val="Nidungvnbn"/>
      </w:pPr>
      <w:r>
        <w:t>- Khi đang ở bất kỳ trạng thái nào, nếu chạm phải chướng ngại vật nhân vật sẽ chuyển qua trạng thái chết. Lúc này ta gọi trigger của trạng thái chết vào hàm xử lý sự kiện nhân vật bị chết.</w:t>
      </w:r>
    </w:p>
    <w:p w14:paraId="4CF2EDB5" w14:textId="77777777" w:rsidR="0066091A" w:rsidRDefault="0066091A" w:rsidP="0066091A">
      <w:pPr>
        <w:pStyle w:val="Nidungvnbn"/>
        <w:keepNext/>
      </w:pPr>
      <w:r>
        <w:rPr>
          <w:noProof/>
        </w:rPr>
        <w:drawing>
          <wp:inline distT="0" distB="0" distL="0" distR="0" wp14:anchorId="6358BCCC" wp14:editId="4B7F63B8">
            <wp:extent cx="4591050" cy="2408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1691" cy="2414002"/>
                    </a:xfrm>
                    <a:prstGeom prst="rect">
                      <a:avLst/>
                    </a:prstGeom>
                  </pic:spPr>
                </pic:pic>
              </a:graphicData>
            </a:graphic>
          </wp:inline>
        </w:drawing>
      </w:r>
    </w:p>
    <w:p w14:paraId="1E961B49" w14:textId="3FEE4088" w:rsidR="0066091A" w:rsidRDefault="0066091A" w:rsidP="0066091A">
      <w:pPr>
        <w:pStyle w:val="Caption"/>
      </w:pPr>
      <w:bookmarkStart w:id="43" w:name="_Toc502304273"/>
      <w:r>
        <w:t xml:space="preserve">Hình </w:t>
      </w:r>
      <w:r>
        <w:fldChar w:fldCharType="begin"/>
      </w:r>
      <w:r>
        <w:instrText xml:space="preserve"> SEQ Hình \* ARABIC </w:instrText>
      </w:r>
      <w:r>
        <w:fldChar w:fldCharType="separate"/>
      </w:r>
      <w:r w:rsidR="0012443A">
        <w:rPr>
          <w:noProof/>
        </w:rPr>
        <w:t>9</w:t>
      </w:r>
      <w:r>
        <w:fldChar w:fldCharType="end"/>
      </w:r>
      <w:r>
        <w:t xml:space="preserve"> – Xử lý các trạng thái của nhân vật trong Animator</w:t>
      </w:r>
      <w:bookmarkEnd w:id="43"/>
    </w:p>
    <w:p w14:paraId="4605B6BF" w14:textId="7801374A" w:rsidR="0066091A" w:rsidRDefault="00E1789D" w:rsidP="0012443A">
      <w:pPr>
        <w:pStyle w:val="Tiumccp1"/>
      </w:pPr>
      <w:r>
        <w:br w:type="page"/>
      </w:r>
      <w:bookmarkStart w:id="44" w:name="_Toc502304313"/>
      <w:r w:rsidR="0066091A">
        <w:lastRenderedPageBreak/>
        <w:t xml:space="preserve">3.7 XÂY DỰNG </w:t>
      </w:r>
      <w:r w:rsidR="00512004">
        <w:t>HÀM XỬ LÝ KHI NHÂN VẬT CHẾT VÀ TÍNH ĐIỂM</w:t>
      </w:r>
      <w:bookmarkEnd w:id="44"/>
    </w:p>
    <w:p w14:paraId="7D4F21D8" w14:textId="7742E7F4" w:rsidR="00512004" w:rsidRDefault="00512004" w:rsidP="00512004">
      <w:pPr>
        <w:pStyle w:val="Nidungvnbn"/>
      </w:pPr>
      <w:r>
        <w:t>- Nhân vật sẽ chết khi chạm phải chướng ngại vật, hoặc rơi thẳng xuống thảm vực sâu. Lúc này sẽ Animator sẽ chuyển qua trạng thái dead, điểm hiện tại của người chơi được lưu lại vào PlayerPrefs, và menu Game Over  sẽ xuất hiện với điểm của người chơi và 2 tùy chọn: Chơi lại hoặc trở về màn hình khởi động.</w:t>
      </w:r>
    </w:p>
    <w:p w14:paraId="646D5E60" w14:textId="77777777" w:rsidR="00512004" w:rsidRDefault="00512004" w:rsidP="00512004">
      <w:pPr>
        <w:pStyle w:val="Nidungvnbn"/>
        <w:keepNext/>
        <w:jc w:val="center"/>
      </w:pPr>
      <w:r>
        <w:rPr>
          <w:noProof/>
        </w:rPr>
        <w:drawing>
          <wp:inline distT="0" distB="0" distL="0" distR="0" wp14:anchorId="32E734FA" wp14:editId="6AE817CF">
            <wp:extent cx="4933950" cy="2914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3950" cy="2914650"/>
                    </a:xfrm>
                    <a:prstGeom prst="rect">
                      <a:avLst/>
                    </a:prstGeom>
                  </pic:spPr>
                </pic:pic>
              </a:graphicData>
            </a:graphic>
          </wp:inline>
        </w:drawing>
      </w:r>
    </w:p>
    <w:p w14:paraId="2E67291E" w14:textId="0C280AC4" w:rsidR="00512004" w:rsidRDefault="00512004" w:rsidP="00512004">
      <w:pPr>
        <w:pStyle w:val="Caption"/>
      </w:pPr>
      <w:bookmarkStart w:id="45" w:name="_Toc502304274"/>
      <w:r>
        <w:t xml:space="preserve">Hình </w:t>
      </w:r>
      <w:r>
        <w:fldChar w:fldCharType="begin"/>
      </w:r>
      <w:r>
        <w:instrText xml:space="preserve"> SEQ Hình \* ARABIC </w:instrText>
      </w:r>
      <w:r>
        <w:fldChar w:fldCharType="separate"/>
      </w:r>
      <w:r w:rsidR="0012443A">
        <w:rPr>
          <w:noProof/>
        </w:rPr>
        <w:t>10</w:t>
      </w:r>
      <w:r>
        <w:fldChar w:fldCharType="end"/>
      </w:r>
      <w:r>
        <w:t xml:space="preserve"> – Menu Game Over</w:t>
      </w:r>
      <w:bookmarkEnd w:id="45"/>
    </w:p>
    <w:p w14:paraId="3675FAA8" w14:textId="1E6A350B" w:rsidR="00512004" w:rsidRDefault="00512004" w:rsidP="00512004">
      <w:pPr>
        <w:pStyle w:val="Nidungvnbn"/>
      </w:pPr>
      <w:r>
        <w:t>- Điểm của người chơi sẽ là tổng của điểm số tăng theo thời gian và điểm ăn kim cương tích lũy được.</w:t>
      </w:r>
    </w:p>
    <w:p w14:paraId="6B81B452" w14:textId="77777777" w:rsidR="0012443A" w:rsidRDefault="0012443A" w:rsidP="00512004">
      <w:pPr>
        <w:pStyle w:val="Nidungvnbn"/>
      </w:pPr>
    </w:p>
    <w:p w14:paraId="09B34449" w14:textId="1E424132" w:rsidR="0012443A" w:rsidRDefault="0012443A" w:rsidP="0012443A">
      <w:pPr>
        <w:pStyle w:val="Tiumccp1"/>
      </w:pPr>
      <w:bookmarkStart w:id="46" w:name="_Toc502304314"/>
      <w:r>
        <w:t>3.8 XÂY DỰNG ÂM THANH VÀ PARTICLE SYSTEMS</w:t>
      </w:r>
      <w:bookmarkEnd w:id="46"/>
    </w:p>
    <w:p w14:paraId="6ECBE99D" w14:textId="288B97B9" w:rsidR="0012443A" w:rsidRDefault="0012443A" w:rsidP="0012443A">
      <w:pPr>
        <w:pStyle w:val="Nidungvnbn"/>
      </w:pPr>
      <w:r>
        <w:t>- Âm thanh trong game được cài đặt thông qua Component AudioSource của Unity. Hàm AudioManager xử lý âm thanh sẽ nhận vào một mảng các đối tượng AudioClip. Mỗi đối tượng AudioClip bao gồm các thuộc tính: name, clip (file âm thanh truyền vào), pitch (độ cao của âm thanh), volume (âm lượng).</w:t>
      </w:r>
    </w:p>
    <w:p w14:paraId="0E4869DA" w14:textId="160E1A47" w:rsidR="0012443A" w:rsidRDefault="0012443A" w:rsidP="0012443A">
      <w:pPr>
        <w:pStyle w:val="Nidungvnbn"/>
      </w:pPr>
      <w:r>
        <w:t xml:space="preserve">- Có thể điều chỉnh được các thông số thuộc tính này ngay trên giao diện của Unity. Để play một âm thành bất kỳ, chỉ cần gọi class AudioManager và chạy hàm </w:t>
      </w:r>
      <w:r>
        <w:lastRenderedPageBreak/>
        <w:t>Play(name) đã được cài đặt sẵn. Trò chơi sẽ phát file âm thanh đúng với tên của AudioClip mà ta đã định nghĩa trước đó.</w:t>
      </w:r>
    </w:p>
    <w:p w14:paraId="37D8348A" w14:textId="77777777" w:rsidR="0012443A" w:rsidRDefault="0012443A" w:rsidP="0012443A">
      <w:pPr>
        <w:pStyle w:val="Nidungvnbn"/>
        <w:keepNext/>
        <w:jc w:val="center"/>
      </w:pPr>
      <w:r>
        <w:rPr>
          <w:noProof/>
        </w:rPr>
        <w:drawing>
          <wp:inline distT="0" distB="0" distL="0" distR="0" wp14:anchorId="48CF7A9B" wp14:editId="5A9F76A1">
            <wp:extent cx="2486025" cy="3771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6025" cy="3771900"/>
                    </a:xfrm>
                    <a:prstGeom prst="rect">
                      <a:avLst/>
                    </a:prstGeom>
                  </pic:spPr>
                </pic:pic>
              </a:graphicData>
            </a:graphic>
          </wp:inline>
        </w:drawing>
      </w:r>
    </w:p>
    <w:p w14:paraId="3612D329" w14:textId="01FE7632" w:rsidR="0012443A" w:rsidRDefault="0012443A" w:rsidP="0012443A">
      <w:pPr>
        <w:pStyle w:val="Caption"/>
      </w:pPr>
      <w:bookmarkStart w:id="47" w:name="_Toc502304275"/>
      <w:r>
        <w:t xml:space="preserve">Hình </w:t>
      </w:r>
      <w:r>
        <w:fldChar w:fldCharType="begin"/>
      </w:r>
      <w:r>
        <w:instrText xml:space="preserve"> SEQ Hình \* ARABIC </w:instrText>
      </w:r>
      <w:r>
        <w:fldChar w:fldCharType="separate"/>
      </w:r>
      <w:r>
        <w:rPr>
          <w:noProof/>
        </w:rPr>
        <w:t>11</w:t>
      </w:r>
      <w:r>
        <w:fldChar w:fldCharType="end"/>
      </w:r>
      <w:r>
        <w:t xml:space="preserve"> – Cài đặt âm thanh trong game</w:t>
      </w:r>
      <w:bookmarkEnd w:id="47"/>
    </w:p>
    <w:p w14:paraId="1A09193C" w14:textId="00CB862C" w:rsidR="00854F9C" w:rsidRPr="00854F9C" w:rsidRDefault="00854F9C" w:rsidP="00854F9C">
      <w:pPr>
        <w:pStyle w:val="Nidungvnbn"/>
      </w:pPr>
      <w:r>
        <w:t>- Các Particle Systems là những hiệu ứng đồ họa như cháy, nổ, sương mù, khói… giúp cho trò chơi trở nên hấp dẫn và hứng thú. Trò chơi sử dụng Particle Systems có trên Asset Store cho các hiệu ứng như: hiệu ứng khi ăn powerup, hiệu ứng khi ăn kim cương, hiệu ứng lửa cháy, hiệu ứng sương mù tại các khe vực…</w:t>
      </w:r>
    </w:p>
    <w:p w14:paraId="7E1746A1" w14:textId="2B165956" w:rsidR="0027521F" w:rsidRDefault="0066091A" w:rsidP="005E226D">
      <w:pPr>
        <w:pStyle w:val="Chng"/>
      </w:pPr>
      <w:r>
        <w:br w:type="page"/>
      </w:r>
      <w:bookmarkStart w:id="48" w:name="_Toc502304315"/>
      <w:r w:rsidR="005E226D">
        <w:lastRenderedPageBreak/>
        <w:t>CHƯƠNG 4</w:t>
      </w:r>
      <w:r w:rsidR="0027521F">
        <w:t xml:space="preserve"> – TỔNG KẾT</w:t>
      </w:r>
      <w:bookmarkEnd w:id="48"/>
    </w:p>
    <w:p w14:paraId="172FCB60" w14:textId="77777777" w:rsidR="00D24346" w:rsidRDefault="00D24346" w:rsidP="0027521F">
      <w:pPr>
        <w:pStyle w:val="Chng"/>
      </w:pPr>
    </w:p>
    <w:p w14:paraId="60DB9A16" w14:textId="5E78FB9D" w:rsidR="000E2568" w:rsidRDefault="00D60411" w:rsidP="00310084">
      <w:pPr>
        <w:pStyle w:val="Nidungvnbn"/>
      </w:pPr>
      <w:r>
        <w:t>Đề tài X</w:t>
      </w:r>
      <w:r w:rsidR="00310084">
        <w:t>ây dựng g</w:t>
      </w:r>
      <w:r w:rsidR="0027521F">
        <w:t xml:space="preserve">ame </w:t>
      </w:r>
      <w:r w:rsidR="005E226D">
        <w:t xml:space="preserve">offline </w:t>
      </w:r>
      <w:r w:rsidR="00D40788">
        <w:t xml:space="preserve">thể loại </w:t>
      </w:r>
      <w:r w:rsidR="005E226D">
        <w:t>không có cốt chuyện</w:t>
      </w:r>
      <w:r w:rsidR="00310084">
        <w:t xml:space="preserve"> do nhóm nghiên cứu và phát triển đã trải qua một thời gian khá dài từ giai đoạn </w:t>
      </w:r>
      <w:r w:rsidR="00D40788">
        <w:t>thiết kế, xây dụng nhân vật,</w:t>
      </w:r>
      <w:r w:rsidR="00310084">
        <w:t xml:space="preserve"> </w:t>
      </w:r>
      <w:r w:rsidR="00D40788">
        <w:t xml:space="preserve">xây dựng đường chạy </w:t>
      </w:r>
      <w:r w:rsidR="00BB1F3F">
        <w:t>cho đến giai đoạn</w:t>
      </w:r>
      <w:r w:rsidR="00DF7FA9">
        <w:t xml:space="preserve"> cho ra sản phẩm</w:t>
      </w:r>
      <w:r w:rsidR="0065489B">
        <w:t xml:space="preserve"> và </w:t>
      </w:r>
      <w:r w:rsidR="00310084">
        <w:t xml:space="preserve">viết báo cáo. Nhóm đã hết sức cố gắng để hoàn thành đầy đủ các yêu cầu, tính năng của trò chơi theo sự góp ý và hướng dẫn của thầy </w:t>
      </w:r>
      <w:r>
        <w:t>Vũ Đình Hồng</w:t>
      </w:r>
      <w:r w:rsidR="00310084">
        <w:t>.</w:t>
      </w:r>
      <w:r w:rsidR="0065489B">
        <w:t xml:space="preserve"> Tổng kết lại qua đề tài đồ án lần này, nhóm đã đạt được những kết quả như sau:</w:t>
      </w:r>
    </w:p>
    <w:p w14:paraId="6313B63B" w14:textId="0E35F876" w:rsidR="00DF7FA9" w:rsidRDefault="00321E5F" w:rsidP="004B2841">
      <w:pPr>
        <w:pStyle w:val="Nidungvnbn"/>
        <w:numPr>
          <w:ilvl w:val="0"/>
          <w:numId w:val="41"/>
        </w:numPr>
      </w:pPr>
      <w:r>
        <w:t>Học được cách thức sử dụng các thư viện trong Unity Engine.</w:t>
      </w:r>
    </w:p>
    <w:p w14:paraId="0642CF34" w14:textId="2E26E020" w:rsidR="00DF7FA9" w:rsidRDefault="00141E1D" w:rsidP="004B2841">
      <w:pPr>
        <w:pStyle w:val="Nidungvnbn"/>
        <w:numPr>
          <w:ilvl w:val="0"/>
          <w:numId w:val="41"/>
        </w:numPr>
      </w:pPr>
      <w:r>
        <w:t xml:space="preserve">Học được cách </w:t>
      </w:r>
      <w:r w:rsidR="00321E5F">
        <w:t>điều khiển camera</w:t>
      </w:r>
      <w:r w:rsidR="00FD3C74">
        <w:t>.</w:t>
      </w:r>
    </w:p>
    <w:p w14:paraId="623D83AB" w14:textId="7A00BCA7" w:rsidR="00F93F97" w:rsidRDefault="00FD3C74" w:rsidP="004B2841">
      <w:pPr>
        <w:pStyle w:val="Nidungvnbn"/>
        <w:numPr>
          <w:ilvl w:val="0"/>
          <w:numId w:val="41"/>
        </w:numPr>
      </w:pPr>
      <w:r>
        <w:t xml:space="preserve">Học được cách </w:t>
      </w:r>
      <w:r w:rsidR="00321E5F">
        <w:t>xây dựng trình điều khiển cho nhân vật</w:t>
      </w:r>
      <w:r>
        <w:t>.</w:t>
      </w:r>
    </w:p>
    <w:p w14:paraId="09524AC8" w14:textId="71D99E6A" w:rsidR="00321E5F" w:rsidRDefault="00321E5F" w:rsidP="004B2841">
      <w:pPr>
        <w:pStyle w:val="Nidungvnbn"/>
        <w:numPr>
          <w:ilvl w:val="0"/>
          <w:numId w:val="41"/>
        </w:numPr>
      </w:pPr>
      <w:r>
        <w:t>Học được cách sử dụng Animation, Animator, Particle Systems, Collider và AudioSource.</w:t>
      </w:r>
    </w:p>
    <w:p w14:paraId="4A0B6890" w14:textId="4A4C4D59" w:rsidR="0026792F" w:rsidRDefault="0026792F" w:rsidP="00FD3C74">
      <w:pPr>
        <w:pStyle w:val="Nidungvnbn"/>
      </w:pPr>
      <w:r>
        <w:t xml:space="preserve">Tuy nhiên do chưa có nhiều kinh nghiệm xây dựng game </w:t>
      </w:r>
      <w:r w:rsidR="00FD3C74">
        <w:t xml:space="preserve">trên </w:t>
      </w:r>
      <w:r w:rsidR="00321E5F">
        <w:t>Unity</w:t>
      </w:r>
      <w:r w:rsidR="00FD3C74">
        <w:t xml:space="preserve"> trước đó </w:t>
      </w:r>
      <w:r>
        <w:t xml:space="preserve">nên trò chơi của nhóm vẫn còn </w:t>
      </w:r>
      <w:r w:rsidR="00321E5F">
        <w:t>thiếu một vài chức năng</w:t>
      </w:r>
      <w:r>
        <w:t xml:space="preserve">, </w:t>
      </w:r>
      <w:r w:rsidR="00321E5F">
        <w:t>như sử dụng điểm hoặc tiền tích lũy được để mua đồ, nâng cấp các powerups</w:t>
      </w:r>
      <w:r>
        <w:t>. Nhóm rút ra được nhiều kinh nghiệm</w:t>
      </w:r>
      <w:r w:rsidR="00FD3C74">
        <w:t xml:space="preserve"> qua đề tài đồ án này</w:t>
      </w:r>
      <w:r>
        <w:t xml:space="preserve">, </w:t>
      </w:r>
      <w:r w:rsidR="00FD3C74">
        <w:t>và</w:t>
      </w:r>
      <w:r>
        <w:t xml:space="preserve"> sẽ cố gắng khắc phục </w:t>
      </w:r>
      <w:r w:rsidR="00FD3C74">
        <w:t>cũng như</w:t>
      </w:r>
      <w:r>
        <w:t xml:space="preserve"> phát triển trò chơi </w:t>
      </w:r>
      <w:r w:rsidR="00FD3C74">
        <w:t>tốt</w:t>
      </w:r>
      <w:r>
        <w:t xml:space="preserve"> hơn nữa.</w:t>
      </w:r>
    </w:p>
    <w:p w14:paraId="735266F7" w14:textId="77777777" w:rsidR="00253EAE" w:rsidRDefault="00253EAE">
      <w:pPr>
        <w:spacing w:after="200" w:line="276" w:lineRule="auto"/>
        <w:rPr>
          <w:b/>
          <w:sz w:val="32"/>
          <w:szCs w:val="32"/>
        </w:rPr>
      </w:pPr>
      <w:r>
        <w:br w:type="page"/>
      </w:r>
    </w:p>
    <w:p w14:paraId="45BC8FE7" w14:textId="66D42312" w:rsidR="002E6E02" w:rsidRDefault="00A65053" w:rsidP="00A65053">
      <w:pPr>
        <w:pStyle w:val="Chng"/>
        <w:jc w:val="center"/>
      </w:pPr>
      <w:bookmarkStart w:id="49" w:name="_Toc502304316"/>
      <w:r>
        <w:lastRenderedPageBreak/>
        <w:t>TÀI LIỆU THAM KHẢO</w:t>
      </w:r>
      <w:bookmarkEnd w:id="49"/>
    </w:p>
    <w:p w14:paraId="1D2ADBBD" w14:textId="27D8504B" w:rsidR="00B21261" w:rsidRDefault="00B21261" w:rsidP="00B21261">
      <w:pPr>
        <w:pStyle w:val="Nidungvnbn"/>
        <w:numPr>
          <w:ilvl w:val="0"/>
          <w:numId w:val="40"/>
        </w:numPr>
      </w:pPr>
      <w:r>
        <w:t>Brakeys Channel</w:t>
      </w:r>
      <w:r w:rsidR="00CE0B1F">
        <w:t xml:space="preserve">, </w:t>
      </w:r>
      <w:hyperlink r:id="rId22" w:history="1">
        <w:r w:rsidRPr="002F3B95">
          <w:rPr>
            <w:rStyle w:val="Hyperlink"/>
          </w:rPr>
          <w:t>https://www.youtube.com/user/Brackeys</w:t>
        </w:r>
      </w:hyperlink>
    </w:p>
    <w:p w14:paraId="28963C22" w14:textId="45DE7990" w:rsidR="00B21261" w:rsidRDefault="00B21261" w:rsidP="00B21261">
      <w:pPr>
        <w:pStyle w:val="Nidungvnbn"/>
        <w:numPr>
          <w:ilvl w:val="0"/>
          <w:numId w:val="40"/>
        </w:numPr>
      </w:pPr>
      <w:r>
        <w:t xml:space="preserve">Endless Runner - Unity Tutorial, </w:t>
      </w:r>
    </w:p>
    <w:p w14:paraId="02EA639B" w14:textId="487F4EA1" w:rsidR="00B21261" w:rsidRDefault="00B21261" w:rsidP="00B21261">
      <w:pPr>
        <w:pStyle w:val="Nidungvnbn"/>
        <w:ind w:left="1080" w:firstLine="0"/>
      </w:pPr>
      <w:hyperlink r:id="rId23" w:history="1">
        <w:r w:rsidRPr="00B21261">
          <w:rPr>
            <w:rStyle w:val="Hyperlink"/>
          </w:rPr>
          <w:t>https://www.youtube.com/watch?v=7jdL5538bEo&amp;list=PLLH3mUGkfFCXps_IYvtPcE9vcvqmGMpRK</w:t>
        </w:r>
      </w:hyperlink>
    </w:p>
    <w:p w14:paraId="44D977A9" w14:textId="1B31FDF1" w:rsidR="00412ECF" w:rsidRDefault="00B21261" w:rsidP="00B21261">
      <w:pPr>
        <w:pStyle w:val="Nidungvnbn"/>
        <w:numPr>
          <w:ilvl w:val="0"/>
          <w:numId w:val="40"/>
        </w:numPr>
      </w:pPr>
      <w:r>
        <w:t>Unity Manual</w:t>
      </w:r>
      <w:r w:rsidR="00412ECF">
        <w:t>,</w:t>
      </w:r>
    </w:p>
    <w:p w14:paraId="40F1904C" w14:textId="6800FC84" w:rsidR="00B21261" w:rsidRPr="00B21261" w:rsidRDefault="00B21261" w:rsidP="00B21261">
      <w:pPr>
        <w:pStyle w:val="Nidungvnbn"/>
        <w:ind w:left="1080" w:firstLine="0"/>
        <w:rPr>
          <w:rStyle w:val="Hyperlink"/>
        </w:rPr>
      </w:pPr>
      <w:r>
        <w:fldChar w:fldCharType="begin"/>
      </w:r>
      <w:r>
        <w:instrText xml:space="preserve"> HYPERLINK "https://docs.unity3d.com/Manual" </w:instrText>
      </w:r>
      <w:r>
        <w:fldChar w:fldCharType="separate"/>
      </w:r>
      <w:r w:rsidRPr="00B21261">
        <w:rPr>
          <w:rStyle w:val="Hyperlink"/>
        </w:rPr>
        <w:t>https://docs.unity3d.com/Manual</w:t>
      </w:r>
    </w:p>
    <w:p w14:paraId="3BABCB27" w14:textId="7858B8F9" w:rsidR="00412ECF" w:rsidRPr="00412ECF" w:rsidRDefault="00B21261" w:rsidP="00412ECF">
      <w:pPr>
        <w:pStyle w:val="Nidungvnbn"/>
        <w:ind w:left="720" w:firstLine="0"/>
      </w:pPr>
      <w:r>
        <w:fldChar w:fldCharType="end"/>
      </w:r>
    </w:p>
    <w:p w14:paraId="1A8A1ED9" w14:textId="72FF19D9" w:rsidR="00CD01C6" w:rsidRPr="002E6E02" w:rsidRDefault="00CD01C6" w:rsidP="00CE0B1F">
      <w:pPr>
        <w:pStyle w:val="Nidungvnbn"/>
        <w:ind w:left="1080" w:firstLine="0"/>
      </w:pPr>
    </w:p>
    <w:sectPr w:rsidR="00CD01C6" w:rsidRPr="002E6E02" w:rsidSect="00DB7595">
      <w:headerReference w:type="default" r:id="rId24"/>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4D96CE" w14:textId="77777777" w:rsidR="0047344E" w:rsidRDefault="0047344E" w:rsidP="00453AB1">
      <w:r>
        <w:separator/>
      </w:r>
    </w:p>
  </w:endnote>
  <w:endnote w:type="continuationSeparator" w:id="0">
    <w:p w14:paraId="124D1E38" w14:textId="77777777" w:rsidR="0047344E" w:rsidRDefault="0047344E"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B4C072" w14:textId="77777777" w:rsidR="0047344E" w:rsidRDefault="0047344E" w:rsidP="00453AB1">
      <w:r>
        <w:separator/>
      </w:r>
    </w:p>
  </w:footnote>
  <w:footnote w:type="continuationSeparator" w:id="0">
    <w:p w14:paraId="1D430975" w14:textId="77777777" w:rsidR="0047344E" w:rsidRDefault="0047344E"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DEFAF" w14:textId="77777777" w:rsidR="00512004" w:rsidRDefault="00512004">
    <w:pPr>
      <w:pStyle w:val="Header"/>
      <w:jc w:val="center"/>
    </w:pPr>
  </w:p>
  <w:p w14:paraId="6CE0C3DE" w14:textId="77777777" w:rsidR="00512004" w:rsidRDefault="0051200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2C7159" w14:textId="77777777" w:rsidR="00512004" w:rsidRDefault="00512004">
    <w:pPr>
      <w:pStyle w:val="Header"/>
      <w:jc w:val="center"/>
    </w:pPr>
  </w:p>
  <w:p w14:paraId="4D0520B3" w14:textId="77777777" w:rsidR="00512004" w:rsidRDefault="0051200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7BF8F178" w14:textId="714A59A8" w:rsidR="00512004" w:rsidRDefault="00512004">
        <w:pPr>
          <w:pStyle w:val="Header"/>
          <w:jc w:val="center"/>
        </w:pPr>
        <w:r>
          <w:fldChar w:fldCharType="begin"/>
        </w:r>
        <w:r>
          <w:instrText xml:space="preserve"> PAGE   \* MERGEFORMAT </w:instrText>
        </w:r>
        <w:r>
          <w:fldChar w:fldCharType="separate"/>
        </w:r>
        <w:r w:rsidR="00456975">
          <w:rPr>
            <w:noProof/>
          </w:rPr>
          <w:t>6</w:t>
        </w:r>
        <w:r>
          <w:rPr>
            <w:noProof/>
          </w:rPr>
          <w:fldChar w:fldCharType="end"/>
        </w:r>
      </w:p>
    </w:sdtContent>
  </w:sdt>
  <w:p w14:paraId="185478EA" w14:textId="77777777" w:rsidR="00512004" w:rsidRDefault="005120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11.25pt;height:11.25pt" o:bullet="t">
        <v:imagedata r:id="rId1" o:title="mso13FF"/>
      </v:shape>
    </w:pict>
  </w:numPicBullet>
  <w:abstractNum w:abstractNumId="0" w15:restartNumberingAfterBreak="0">
    <w:nsid w:val="011B0CAF"/>
    <w:multiLevelType w:val="hybridMultilevel"/>
    <w:tmpl w:val="AAE473D8"/>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5B764D8"/>
    <w:multiLevelType w:val="hybridMultilevel"/>
    <w:tmpl w:val="B5AC3EB8"/>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099A14D5"/>
    <w:multiLevelType w:val="hybridMultilevel"/>
    <w:tmpl w:val="D26E5C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B27D63"/>
    <w:multiLevelType w:val="hybridMultilevel"/>
    <w:tmpl w:val="2D986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844DA2"/>
    <w:multiLevelType w:val="hybridMultilevel"/>
    <w:tmpl w:val="16A40E66"/>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 w15:restartNumberingAfterBreak="0">
    <w:nsid w:val="0D3E3272"/>
    <w:multiLevelType w:val="hybridMultilevel"/>
    <w:tmpl w:val="FBF8DC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F7316D"/>
    <w:multiLevelType w:val="hybridMultilevel"/>
    <w:tmpl w:val="8C808BBE"/>
    <w:lvl w:ilvl="0" w:tplc="EE5ABC3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35B6D"/>
    <w:multiLevelType w:val="hybridMultilevel"/>
    <w:tmpl w:val="489E6D30"/>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8" w15:restartNumberingAfterBreak="0">
    <w:nsid w:val="24685D1F"/>
    <w:multiLevelType w:val="hybridMultilevel"/>
    <w:tmpl w:val="8CE4765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6A124C2"/>
    <w:multiLevelType w:val="hybridMultilevel"/>
    <w:tmpl w:val="DF3ED4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9113D25"/>
    <w:multiLevelType w:val="hybridMultilevel"/>
    <w:tmpl w:val="CDBE82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C0A36FA"/>
    <w:multiLevelType w:val="hybridMultilevel"/>
    <w:tmpl w:val="97EA5F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CBF6949"/>
    <w:multiLevelType w:val="hybridMultilevel"/>
    <w:tmpl w:val="DF22CDE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EF52006"/>
    <w:multiLevelType w:val="hybridMultilevel"/>
    <w:tmpl w:val="1B5C1D9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38B0635"/>
    <w:multiLevelType w:val="hybridMultilevel"/>
    <w:tmpl w:val="98D47022"/>
    <w:lvl w:ilvl="0" w:tplc="733C327E">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7">
      <w:start w:val="1"/>
      <w:numFmt w:val="bullet"/>
      <w:lvlText w:val=""/>
      <w:lvlPicBulletId w:val="0"/>
      <w:lvlJc w:val="left"/>
      <w:pPr>
        <w:ind w:left="4320" w:hanging="360"/>
      </w:pPr>
      <w:rPr>
        <w:rFonts w:ascii="Symbol" w:hAnsi="Symbol" w:hint="default"/>
      </w:rPr>
    </w:lvl>
    <w:lvl w:ilvl="5" w:tplc="04090005">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5B92854"/>
    <w:multiLevelType w:val="hybridMultilevel"/>
    <w:tmpl w:val="F4BC5702"/>
    <w:lvl w:ilvl="0" w:tplc="B82033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7393FDA"/>
    <w:multiLevelType w:val="hybridMultilevel"/>
    <w:tmpl w:val="D430D998"/>
    <w:lvl w:ilvl="0" w:tplc="802217F8">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3A6B5250"/>
    <w:multiLevelType w:val="hybridMultilevel"/>
    <w:tmpl w:val="06A8C78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C40368A"/>
    <w:multiLevelType w:val="hybridMultilevel"/>
    <w:tmpl w:val="2AB2420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1186B8A"/>
    <w:multiLevelType w:val="hybridMultilevel"/>
    <w:tmpl w:val="A47E09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68361D6"/>
    <w:multiLevelType w:val="hybridMultilevel"/>
    <w:tmpl w:val="536CC99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6B37625"/>
    <w:multiLevelType w:val="hybridMultilevel"/>
    <w:tmpl w:val="74A0A0E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48385A0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49FA2E2B"/>
    <w:multiLevelType w:val="multilevel"/>
    <w:tmpl w:val="BC06AEF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C616506"/>
    <w:multiLevelType w:val="hybridMultilevel"/>
    <w:tmpl w:val="D45A0700"/>
    <w:lvl w:ilvl="0" w:tplc="6E2E6F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D2A1AC1"/>
    <w:multiLevelType w:val="hybridMultilevel"/>
    <w:tmpl w:val="19089E4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4F5E00AA"/>
    <w:multiLevelType w:val="hybridMultilevel"/>
    <w:tmpl w:val="70C006BE"/>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7" w15:restartNumberingAfterBreak="0">
    <w:nsid w:val="5A7A4C32"/>
    <w:multiLevelType w:val="hybridMultilevel"/>
    <w:tmpl w:val="D05E570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D054CEB"/>
    <w:multiLevelType w:val="hybridMultilevel"/>
    <w:tmpl w:val="5286699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0137484"/>
    <w:multiLevelType w:val="hybridMultilevel"/>
    <w:tmpl w:val="096CF464"/>
    <w:lvl w:ilvl="0" w:tplc="44107E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72672B6"/>
    <w:multiLevelType w:val="hybridMultilevel"/>
    <w:tmpl w:val="06F655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9925A78"/>
    <w:multiLevelType w:val="hybridMultilevel"/>
    <w:tmpl w:val="0318EFE6"/>
    <w:lvl w:ilvl="0" w:tplc="AC0A8C42">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9D68C9"/>
    <w:multiLevelType w:val="hybridMultilevel"/>
    <w:tmpl w:val="E88E42E2"/>
    <w:lvl w:ilvl="0" w:tplc="B82033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9ED0193"/>
    <w:multiLevelType w:val="hybridMultilevel"/>
    <w:tmpl w:val="C1A20D36"/>
    <w:lvl w:ilvl="0" w:tplc="50961B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C94315A"/>
    <w:multiLevelType w:val="hybridMultilevel"/>
    <w:tmpl w:val="2822FB88"/>
    <w:lvl w:ilvl="0" w:tplc="2ED2A2C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700B1750"/>
    <w:multiLevelType w:val="hybridMultilevel"/>
    <w:tmpl w:val="3B5E0F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1895649"/>
    <w:multiLevelType w:val="hybridMultilevel"/>
    <w:tmpl w:val="6F187A42"/>
    <w:lvl w:ilvl="0" w:tplc="E0D01B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26C6574"/>
    <w:multiLevelType w:val="hybridMultilevel"/>
    <w:tmpl w:val="44A61A52"/>
    <w:lvl w:ilvl="0" w:tplc="79C0423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3792AEF"/>
    <w:multiLevelType w:val="hybridMultilevel"/>
    <w:tmpl w:val="8CDC5DA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46A637B"/>
    <w:multiLevelType w:val="hybridMultilevel"/>
    <w:tmpl w:val="5F92CB06"/>
    <w:lvl w:ilvl="0" w:tplc="04090019">
      <w:start w:val="1"/>
      <w:numFmt w:val="lowerLetter"/>
      <w:lvlText w:val="%1."/>
      <w:lvlJc w:val="left"/>
      <w:pPr>
        <w:ind w:left="2340" w:hanging="360"/>
      </w:pPr>
      <w:rPr>
        <w:rFonts w:hint="default"/>
      </w:rPr>
    </w:lvl>
    <w:lvl w:ilvl="1" w:tplc="C294597C">
      <w:start w:val="1"/>
      <w:numFmt w:val="decimal"/>
      <w:lvlText w:val="b.%2."/>
      <w:lvlJc w:val="left"/>
      <w:pPr>
        <w:ind w:left="3060" w:hanging="360"/>
      </w:pPr>
      <w:rPr>
        <w:rFonts w:hint="default"/>
      </w:r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0" w15:restartNumberingAfterBreak="0">
    <w:nsid w:val="77B9332B"/>
    <w:multiLevelType w:val="hybridMultilevel"/>
    <w:tmpl w:val="4D32CE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82A3AB8"/>
    <w:multiLevelType w:val="hybridMultilevel"/>
    <w:tmpl w:val="D8B681C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8651C9A"/>
    <w:multiLevelType w:val="hybridMultilevel"/>
    <w:tmpl w:val="EEFA91A0"/>
    <w:lvl w:ilvl="0" w:tplc="09206FB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788C5229"/>
    <w:multiLevelType w:val="hybridMultilevel"/>
    <w:tmpl w:val="C11C09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CC56323"/>
    <w:multiLevelType w:val="hybridMultilevel"/>
    <w:tmpl w:val="EA6CB638"/>
    <w:lvl w:ilvl="0" w:tplc="97145A12">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CF51BDD"/>
    <w:multiLevelType w:val="hybridMultilevel"/>
    <w:tmpl w:val="82B277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3"/>
  </w:num>
  <w:num w:numId="2">
    <w:abstractNumId w:val="11"/>
  </w:num>
  <w:num w:numId="3">
    <w:abstractNumId w:val="2"/>
  </w:num>
  <w:num w:numId="4">
    <w:abstractNumId w:val="22"/>
  </w:num>
  <w:num w:numId="5">
    <w:abstractNumId w:val="3"/>
  </w:num>
  <w:num w:numId="6">
    <w:abstractNumId w:val="39"/>
  </w:num>
  <w:num w:numId="7">
    <w:abstractNumId w:val="43"/>
  </w:num>
  <w:num w:numId="8">
    <w:abstractNumId w:val="21"/>
  </w:num>
  <w:num w:numId="9">
    <w:abstractNumId w:val="34"/>
  </w:num>
  <w:num w:numId="10">
    <w:abstractNumId w:val="42"/>
  </w:num>
  <w:num w:numId="11">
    <w:abstractNumId w:val="6"/>
  </w:num>
  <w:num w:numId="12">
    <w:abstractNumId w:val="44"/>
  </w:num>
  <w:num w:numId="13">
    <w:abstractNumId w:val="10"/>
  </w:num>
  <w:num w:numId="14">
    <w:abstractNumId w:val="40"/>
  </w:num>
  <w:num w:numId="15">
    <w:abstractNumId w:val="19"/>
  </w:num>
  <w:num w:numId="16">
    <w:abstractNumId w:val="45"/>
  </w:num>
  <w:num w:numId="17">
    <w:abstractNumId w:val="37"/>
  </w:num>
  <w:num w:numId="18">
    <w:abstractNumId w:val="30"/>
  </w:num>
  <w:num w:numId="19">
    <w:abstractNumId w:val="31"/>
  </w:num>
  <w:num w:numId="20">
    <w:abstractNumId w:val="14"/>
  </w:num>
  <w:num w:numId="21">
    <w:abstractNumId w:val="20"/>
  </w:num>
  <w:num w:numId="22">
    <w:abstractNumId w:val="13"/>
  </w:num>
  <w:num w:numId="23">
    <w:abstractNumId w:val="0"/>
  </w:num>
  <w:num w:numId="24">
    <w:abstractNumId w:val="1"/>
  </w:num>
  <w:num w:numId="25">
    <w:abstractNumId w:val="5"/>
  </w:num>
  <w:num w:numId="26">
    <w:abstractNumId w:val="41"/>
  </w:num>
  <w:num w:numId="27">
    <w:abstractNumId w:val="8"/>
  </w:num>
  <w:num w:numId="28">
    <w:abstractNumId w:val="25"/>
  </w:num>
  <w:num w:numId="29">
    <w:abstractNumId w:val="16"/>
  </w:num>
  <w:num w:numId="30">
    <w:abstractNumId w:val="29"/>
  </w:num>
  <w:num w:numId="31">
    <w:abstractNumId w:val="36"/>
  </w:num>
  <w:num w:numId="32">
    <w:abstractNumId w:val="15"/>
  </w:num>
  <w:num w:numId="33">
    <w:abstractNumId w:val="32"/>
  </w:num>
  <w:num w:numId="34">
    <w:abstractNumId w:val="9"/>
  </w:num>
  <w:num w:numId="35">
    <w:abstractNumId w:val="38"/>
  </w:num>
  <w:num w:numId="36">
    <w:abstractNumId w:val="17"/>
  </w:num>
  <w:num w:numId="37">
    <w:abstractNumId w:val="7"/>
  </w:num>
  <w:num w:numId="38">
    <w:abstractNumId w:val="26"/>
  </w:num>
  <w:num w:numId="39">
    <w:abstractNumId w:val="33"/>
  </w:num>
  <w:num w:numId="40">
    <w:abstractNumId w:val="24"/>
  </w:num>
  <w:num w:numId="41">
    <w:abstractNumId w:val="18"/>
  </w:num>
  <w:num w:numId="42">
    <w:abstractNumId w:val="4"/>
  </w:num>
  <w:num w:numId="43">
    <w:abstractNumId w:val="12"/>
  </w:num>
  <w:num w:numId="44">
    <w:abstractNumId w:val="28"/>
  </w:num>
  <w:num w:numId="45">
    <w:abstractNumId w:val="35"/>
  </w:num>
  <w:num w:numId="46">
    <w:abstractNumId w:val="2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ctiveWritingStyle w:appName="MSWord" w:lang="en-US" w:vendorID="64" w:dllVersion="131078" w:nlCheck="1" w:checkStyle="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F88"/>
    <w:rsid w:val="00000FCE"/>
    <w:rsid w:val="000179DD"/>
    <w:rsid w:val="00024496"/>
    <w:rsid w:val="00025852"/>
    <w:rsid w:val="00031772"/>
    <w:rsid w:val="00035FD2"/>
    <w:rsid w:val="0004314E"/>
    <w:rsid w:val="0004652D"/>
    <w:rsid w:val="00047BDA"/>
    <w:rsid w:val="00073298"/>
    <w:rsid w:val="00075A8C"/>
    <w:rsid w:val="00077E43"/>
    <w:rsid w:val="00081367"/>
    <w:rsid w:val="0008404C"/>
    <w:rsid w:val="00093BED"/>
    <w:rsid w:val="0009497F"/>
    <w:rsid w:val="00096103"/>
    <w:rsid w:val="000B188C"/>
    <w:rsid w:val="000B5674"/>
    <w:rsid w:val="000B5E37"/>
    <w:rsid w:val="000C29E4"/>
    <w:rsid w:val="000C3EEE"/>
    <w:rsid w:val="000C6F6C"/>
    <w:rsid w:val="000D02C5"/>
    <w:rsid w:val="000D079E"/>
    <w:rsid w:val="000D13CE"/>
    <w:rsid w:val="000D4CA5"/>
    <w:rsid w:val="000E1D84"/>
    <w:rsid w:val="000E2568"/>
    <w:rsid w:val="000E6DED"/>
    <w:rsid w:val="000F0225"/>
    <w:rsid w:val="000F1B3E"/>
    <w:rsid w:val="000F2F99"/>
    <w:rsid w:val="000F3F5E"/>
    <w:rsid w:val="000F4932"/>
    <w:rsid w:val="00110866"/>
    <w:rsid w:val="0011352E"/>
    <w:rsid w:val="00121CF4"/>
    <w:rsid w:val="0012443A"/>
    <w:rsid w:val="00137133"/>
    <w:rsid w:val="00141E1D"/>
    <w:rsid w:val="0014332F"/>
    <w:rsid w:val="00144399"/>
    <w:rsid w:val="00151674"/>
    <w:rsid w:val="00157F22"/>
    <w:rsid w:val="00162189"/>
    <w:rsid w:val="00165EC6"/>
    <w:rsid w:val="0017370A"/>
    <w:rsid w:val="0017446F"/>
    <w:rsid w:val="00176620"/>
    <w:rsid w:val="001773CA"/>
    <w:rsid w:val="00181B62"/>
    <w:rsid w:val="00190362"/>
    <w:rsid w:val="0019373E"/>
    <w:rsid w:val="001968DA"/>
    <w:rsid w:val="00197E98"/>
    <w:rsid w:val="001A2187"/>
    <w:rsid w:val="001B691E"/>
    <w:rsid w:val="001C0275"/>
    <w:rsid w:val="001C21EA"/>
    <w:rsid w:val="001C3B00"/>
    <w:rsid w:val="001C49F6"/>
    <w:rsid w:val="001C73E7"/>
    <w:rsid w:val="001D70FA"/>
    <w:rsid w:val="001D7814"/>
    <w:rsid w:val="001F31AC"/>
    <w:rsid w:val="001F5E12"/>
    <w:rsid w:val="001F70AB"/>
    <w:rsid w:val="00207DC2"/>
    <w:rsid w:val="002109B0"/>
    <w:rsid w:val="0021612D"/>
    <w:rsid w:val="002250CF"/>
    <w:rsid w:val="0022705F"/>
    <w:rsid w:val="00233CD7"/>
    <w:rsid w:val="00236803"/>
    <w:rsid w:val="00240251"/>
    <w:rsid w:val="002412FC"/>
    <w:rsid w:val="002450C9"/>
    <w:rsid w:val="00251F3B"/>
    <w:rsid w:val="002526A2"/>
    <w:rsid w:val="00252F26"/>
    <w:rsid w:val="00253EAE"/>
    <w:rsid w:val="0026303E"/>
    <w:rsid w:val="0026792F"/>
    <w:rsid w:val="0027521F"/>
    <w:rsid w:val="00285192"/>
    <w:rsid w:val="002904F5"/>
    <w:rsid w:val="002910FB"/>
    <w:rsid w:val="00291721"/>
    <w:rsid w:val="00296F7A"/>
    <w:rsid w:val="002A37F4"/>
    <w:rsid w:val="002B0DAC"/>
    <w:rsid w:val="002B16E4"/>
    <w:rsid w:val="002B76D2"/>
    <w:rsid w:val="002C2191"/>
    <w:rsid w:val="002C26A6"/>
    <w:rsid w:val="002C334C"/>
    <w:rsid w:val="002D4629"/>
    <w:rsid w:val="002D4C66"/>
    <w:rsid w:val="002D68FE"/>
    <w:rsid w:val="002D796D"/>
    <w:rsid w:val="002E1667"/>
    <w:rsid w:val="002E598B"/>
    <w:rsid w:val="002E6E02"/>
    <w:rsid w:val="002F00EE"/>
    <w:rsid w:val="002F5088"/>
    <w:rsid w:val="002F693E"/>
    <w:rsid w:val="00305B40"/>
    <w:rsid w:val="00307EF2"/>
    <w:rsid w:val="00310084"/>
    <w:rsid w:val="0031617C"/>
    <w:rsid w:val="003161E9"/>
    <w:rsid w:val="003218FF"/>
    <w:rsid w:val="00321E5F"/>
    <w:rsid w:val="003329B7"/>
    <w:rsid w:val="00334D1D"/>
    <w:rsid w:val="00342C6D"/>
    <w:rsid w:val="003430BD"/>
    <w:rsid w:val="00357B9B"/>
    <w:rsid w:val="00361522"/>
    <w:rsid w:val="00365892"/>
    <w:rsid w:val="00374FE6"/>
    <w:rsid w:val="00380CB9"/>
    <w:rsid w:val="003815FF"/>
    <w:rsid w:val="00381F02"/>
    <w:rsid w:val="003835E6"/>
    <w:rsid w:val="00383E94"/>
    <w:rsid w:val="00386154"/>
    <w:rsid w:val="00387A03"/>
    <w:rsid w:val="003A6594"/>
    <w:rsid w:val="003B1546"/>
    <w:rsid w:val="003C68B2"/>
    <w:rsid w:val="003D02A7"/>
    <w:rsid w:val="003D2418"/>
    <w:rsid w:val="003D4E21"/>
    <w:rsid w:val="003D59DD"/>
    <w:rsid w:val="003D5E21"/>
    <w:rsid w:val="003E27AB"/>
    <w:rsid w:val="00400500"/>
    <w:rsid w:val="00400DE5"/>
    <w:rsid w:val="00412ECF"/>
    <w:rsid w:val="00413DD8"/>
    <w:rsid w:val="00414844"/>
    <w:rsid w:val="00420552"/>
    <w:rsid w:val="0042183E"/>
    <w:rsid w:val="004301C6"/>
    <w:rsid w:val="004359DD"/>
    <w:rsid w:val="00435C16"/>
    <w:rsid w:val="00453AB1"/>
    <w:rsid w:val="00456748"/>
    <w:rsid w:val="00456975"/>
    <w:rsid w:val="004570CF"/>
    <w:rsid w:val="0046249D"/>
    <w:rsid w:val="00467752"/>
    <w:rsid w:val="0047344E"/>
    <w:rsid w:val="00483C89"/>
    <w:rsid w:val="0048589A"/>
    <w:rsid w:val="00486B80"/>
    <w:rsid w:val="00491E79"/>
    <w:rsid w:val="004A292D"/>
    <w:rsid w:val="004A6ADD"/>
    <w:rsid w:val="004A73A9"/>
    <w:rsid w:val="004A7C39"/>
    <w:rsid w:val="004B1F27"/>
    <w:rsid w:val="004B2839"/>
    <w:rsid w:val="004B2841"/>
    <w:rsid w:val="004C7670"/>
    <w:rsid w:val="004D0A09"/>
    <w:rsid w:val="004E0447"/>
    <w:rsid w:val="004E0EC6"/>
    <w:rsid w:val="004E3C16"/>
    <w:rsid w:val="004E3D13"/>
    <w:rsid w:val="004E4A66"/>
    <w:rsid w:val="004E7AF9"/>
    <w:rsid w:val="004F665A"/>
    <w:rsid w:val="00512004"/>
    <w:rsid w:val="005129EA"/>
    <w:rsid w:val="005540B4"/>
    <w:rsid w:val="00566358"/>
    <w:rsid w:val="0058665A"/>
    <w:rsid w:val="005919B6"/>
    <w:rsid w:val="00593511"/>
    <w:rsid w:val="00594A25"/>
    <w:rsid w:val="0059535E"/>
    <w:rsid w:val="005A05D2"/>
    <w:rsid w:val="005A2BE3"/>
    <w:rsid w:val="005A6C6F"/>
    <w:rsid w:val="005A7C02"/>
    <w:rsid w:val="005B3E8E"/>
    <w:rsid w:val="005B54EB"/>
    <w:rsid w:val="005C6204"/>
    <w:rsid w:val="005D36DE"/>
    <w:rsid w:val="005D5C20"/>
    <w:rsid w:val="005D6AC3"/>
    <w:rsid w:val="005E226D"/>
    <w:rsid w:val="005F0ACB"/>
    <w:rsid w:val="005F1EEF"/>
    <w:rsid w:val="005F29E8"/>
    <w:rsid w:val="005F2D3D"/>
    <w:rsid w:val="005F3A86"/>
    <w:rsid w:val="005F5CEC"/>
    <w:rsid w:val="00600B58"/>
    <w:rsid w:val="0060216E"/>
    <w:rsid w:val="00602FDF"/>
    <w:rsid w:val="00604D25"/>
    <w:rsid w:val="0062357E"/>
    <w:rsid w:val="00624351"/>
    <w:rsid w:val="0063376A"/>
    <w:rsid w:val="0064189C"/>
    <w:rsid w:val="0064482A"/>
    <w:rsid w:val="00650D6A"/>
    <w:rsid w:val="00651A99"/>
    <w:rsid w:val="0065489B"/>
    <w:rsid w:val="00660674"/>
    <w:rsid w:val="0066091A"/>
    <w:rsid w:val="00665311"/>
    <w:rsid w:val="006723B5"/>
    <w:rsid w:val="0067686C"/>
    <w:rsid w:val="00676CDB"/>
    <w:rsid w:val="006779DE"/>
    <w:rsid w:val="00681A72"/>
    <w:rsid w:val="006863C1"/>
    <w:rsid w:val="00693B91"/>
    <w:rsid w:val="006A476D"/>
    <w:rsid w:val="006B46C8"/>
    <w:rsid w:val="006B61F6"/>
    <w:rsid w:val="006C3EC7"/>
    <w:rsid w:val="006C568D"/>
    <w:rsid w:val="006D0C42"/>
    <w:rsid w:val="006D1B8D"/>
    <w:rsid w:val="006D244B"/>
    <w:rsid w:val="006E1767"/>
    <w:rsid w:val="006E5CF4"/>
    <w:rsid w:val="006E6166"/>
    <w:rsid w:val="006E62B6"/>
    <w:rsid w:val="006F137C"/>
    <w:rsid w:val="00706898"/>
    <w:rsid w:val="0071006D"/>
    <w:rsid w:val="00735CC0"/>
    <w:rsid w:val="00737340"/>
    <w:rsid w:val="007375FC"/>
    <w:rsid w:val="0074553E"/>
    <w:rsid w:val="007460D0"/>
    <w:rsid w:val="007524BC"/>
    <w:rsid w:val="00762173"/>
    <w:rsid w:val="00764A23"/>
    <w:rsid w:val="00771DA6"/>
    <w:rsid w:val="00773F88"/>
    <w:rsid w:val="007801A6"/>
    <w:rsid w:val="00783C8B"/>
    <w:rsid w:val="00783CAF"/>
    <w:rsid w:val="007847A4"/>
    <w:rsid w:val="00791EED"/>
    <w:rsid w:val="007A1E6C"/>
    <w:rsid w:val="007B1A23"/>
    <w:rsid w:val="007B7FF5"/>
    <w:rsid w:val="007C0266"/>
    <w:rsid w:val="007C4C74"/>
    <w:rsid w:val="007C53C8"/>
    <w:rsid w:val="007D10F8"/>
    <w:rsid w:val="007D27DC"/>
    <w:rsid w:val="007E3A28"/>
    <w:rsid w:val="007E6AB9"/>
    <w:rsid w:val="007E7FF7"/>
    <w:rsid w:val="007F074D"/>
    <w:rsid w:val="007F2AEC"/>
    <w:rsid w:val="00804C8A"/>
    <w:rsid w:val="00814290"/>
    <w:rsid w:val="0081577F"/>
    <w:rsid w:val="00823FBE"/>
    <w:rsid w:val="00824687"/>
    <w:rsid w:val="00825F5E"/>
    <w:rsid w:val="00830F7C"/>
    <w:rsid w:val="00833890"/>
    <w:rsid w:val="00841290"/>
    <w:rsid w:val="008443CD"/>
    <w:rsid w:val="00852AFF"/>
    <w:rsid w:val="00854203"/>
    <w:rsid w:val="00854F9C"/>
    <w:rsid w:val="00856589"/>
    <w:rsid w:val="008628BB"/>
    <w:rsid w:val="008668DF"/>
    <w:rsid w:val="00867C2D"/>
    <w:rsid w:val="008713C0"/>
    <w:rsid w:val="00880B38"/>
    <w:rsid w:val="00880D36"/>
    <w:rsid w:val="00882A25"/>
    <w:rsid w:val="0088627F"/>
    <w:rsid w:val="00887C50"/>
    <w:rsid w:val="00896BE6"/>
    <w:rsid w:val="008A3884"/>
    <w:rsid w:val="008A7498"/>
    <w:rsid w:val="008B4D36"/>
    <w:rsid w:val="008E3021"/>
    <w:rsid w:val="008E52CF"/>
    <w:rsid w:val="008E6453"/>
    <w:rsid w:val="008F0010"/>
    <w:rsid w:val="008F34E9"/>
    <w:rsid w:val="008F5953"/>
    <w:rsid w:val="008F68F2"/>
    <w:rsid w:val="00900DE5"/>
    <w:rsid w:val="00915ACC"/>
    <w:rsid w:val="00934CB8"/>
    <w:rsid w:val="00942B81"/>
    <w:rsid w:val="00953054"/>
    <w:rsid w:val="0095631D"/>
    <w:rsid w:val="00957233"/>
    <w:rsid w:val="00961152"/>
    <w:rsid w:val="00961874"/>
    <w:rsid w:val="00962E08"/>
    <w:rsid w:val="00970340"/>
    <w:rsid w:val="00973D7B"/>
    <w:rsid w:val="00976110"/>
    <w:rsid w:val="00981D7A"/>
    <w:rsid w:val="00984BAF"/>
    <w:rsid w:val="009929B3"/>
    <w:rsid w:val="0099457F"/>
    <w:rsid w:val="009A3303"/>
    <w:rsid w:val="009A534A"/>
    <w:rsid w:val="009B30E8"/>
    <w:rsid w:val="009B37E9"/>
    <w:rsid w:val="009C32EB"/>
    <w:rsid w:val="009D3374"/>
    <w:rsid w:val="009D52E2"/>
    <w:rsid w:val="009E425C"/>
    <w:rsid w:val="009F2882"/>
    <w:rsid w:val="009F3F4A"/>
    <w:rsid w:val="009F5208"/>
    <w:rsid w:val="00A003D6"/>
    <w:rsid w:val="00A04B25"/>
    <w:rsid w:val="00A05F03"/>
    <w:rsid w:val="00A11A29"/>
    <w:rsid w:val="00A1421D"/>
    <w:rsid w:val="00A219A9"/>
    <w:rsid w:val="00A2461B"/>
    <w:rsid w:val="00A24C93"/>
    <w:rsid w:val="00A27B1F"/>
    <w:rsid w:val="00A27CC0"/>
    <w:rsid w:val="00A27FBF"/>
    <w:rsid w:val="00A43664"/>
    <w:rsid w:val="00A457B7"/>
    <w:rsid w:val="00A65053"/>
    <w:rsid w:val="00A677F2"/>
    <w:rsid w:val="00A7485E"/>
    <w:rsid w:val="00A90307"/>
    <w:rsid w:val="00AA0BE0"/>
    <w:rsid w:val="00AA1E05"/>
    <w:rsid w:val="00AA3D69"/>
    <w:rsid w:val="00AA4311"/>
    <w:rsid w:val="00AA7E4E"/>
    <w:rsid w:val="00AB0912"/>
    <w:rsid w:val="00AB5CF6"/>
    <w:rsid w:val="00AB61C1"/>
    <w:rsid w:val="00AC44D7"/>
    <w:rsid w:val="00AC4763"/>
    <w:rsid w:val="00AD3AF6"/>
    <w:rsid w:val="00AD6227"/>
    <w:rsid w:val="00AE68BC"/>
    <w:rsid w:val="00AF063F"/>
    <w:rsid w:val="00AF4BA2"/>
    <w:rsid w:val="00B02B0D"/>
    <w:rsid w:val="00B0709B"/>
    <w:rsid w:val="00B10823"/>
    <w:rsid w:val="00B118C8"/>
    <w:rsid w:val="00B21261"/>
    <w:rsid w:val="00B21A42"/>
    <w:rsid w:val="00B24C79"/>
    <w:rsid w:val="00B25809"/>
    <w:rsid w:val="00B40AF6"/>
    <w:rsid w:val="00B42D2E"/>
    <w:rsid w:val="00B43C91"/>
    <w:rsid w:val="00B472D5"/>
    <w:rsid w:val="00B520FE"/>
    <w:rsid w:val="00B540A4"/>
    <w:rsid w:val="00B62399"/>
    <w:rsid w:val="00B62922"/>
    <w:rsid w:val="00B62A97"/>
    <w:rsid w:val="00B650B6"/>
    <w:rsid w:val="00B65E1B"/>
    <w:rsid w:val="00B73531"/>
    <w:rsid w:val="00B75FE7"/>
    <w:rsid w:val="00B81842"/>
    <w:rsid w:val="00B81FD2"/>
    <w:rsid w:val="00B8489D"/>
    <w:rsid w:val="00B858FC"/>
    <w:rsid w:val="00B86225"/>
    <w:rsid w:val="00B86504"/>
    <w:rsid w:val="00B931D0"/>
    <w:rsid w:val="00BA3591"/>
    <w:rsid w:val="00BA4271"/>
    <w:rsid w:val="00BA7146"/>
    <w:rsid w:val="00BB1F3F"/>
    <w:rsid w:val="00BB2B2A"/>
    <w:rsid w:val="00BB5CAE"/>
    <w:rsid w:val="00BB7EA0"/>
    <w:rsid w:val="00BD6210"/>
    <w:rsid w:val="00BE21DA"/>
    <w:rsid w:val="00BE6AD9"/>
    <w:rsid w:val="00BE72CB"/>
    <w:rsid w:val="00BF24AB"/>
    <w:rsid w:val="00BF5016"/>
    <w:rsid w:val="00BF5197"/>
    <w:rsid w:val="00C1047D"/>
    <w:rsid w:val="00C17B39"/>
    <w:rsid w:val="00C27A65"/>
    <w:rsid w:val="00C304CE"/>
    <w:rsid w:val="00C30546"/>
    <w:rsid w:val="00C41CCE"/>
    <w:rsid w:val="00C43A5B"/>
    <w:rsid w:val="00C443E7"/>
    <w:rsid w:val="00C47EF0"/>
    <w:rsid w:val="00C50DB8"/>
    <w:rsid w:val="00C5191A"/>
    <w:rsid w:val="00C56904"/>
    <w:rsid w:val="00C70A1B"/>
    <w:rsid w:val="00C74E02"/>
    <w:rsid w:val="00C75086"/>
    <w:rsid w:val="00C800B8"/>
    <w:rsid w:val="00C84A4A"/>
    <w:rsid w:val="00C86385"/>
    <w:rsid w:val="00C8638F"/>
    <w:rsid w:val="00C86BCF"/>
    <w:rsid w:val="00C91796"/>
    <w:rsid w:val="00CA1C39"/>
    <w:rsid w:val="00CA4286"/>
    <w:rsid w:val="00CA7E62"/>
    <w:rsid w:val="00CB0D9D"/>
    <w:rsid w:val="00CB4478"/>
    <w:rsid w:val="00CC09C5"/>
    <w:rsid w:val="00CD01C6"/>
    <w:rsid w:val="00CD13EC"/>
    <w:rsid w:val="00CD22DD"/>
    <w:rsid w:val="00CE0B1F"/>
    <w:rsid w:val="00CE39DC"/>
    <w:rsid w:val="00CE5555"/>
    <w:rsid w:val="00CE66DE"/>
    <w:rsid w:val="00CF5FE5"/>
    <w:rsid w:val="00D019A3"/>
    <w:rsid w:val="00D0332E"/>
    <w:rsid w:val="00D041EA"/>
    <w:rsid w:val="00D168CD"/>
    <w:rsid w:val="00D17904"/>
    <w:rsid w:val="00D214EC"/>
    <w:rsid w:val="00D24346"/>
    <w:rsid w:val="00D301A6"/>
    <w:rsid w:val="00D31E69"/>
    <w:rsid w:val="00D34D21"/>
    <w:rsid w:val="00D35B58"/>
    <w:rsid w:val="00D369E4"/>
    <w:rsid w:val="00D40788"/>
    <w:rsid w:val="00D424BC"/>
    <w:rsid w:val="00D60411"/>
    <w:rsid w:val="00D61F16"/>
    <w:rsid w:val="00D64DDD"/>
    <w:rsid w:val="00D700D7"/>
    <w:rsid w:val="00D774CF"/>
    <w:rsid w:val="00D93FE5"/>
    <w:rsid w:val="00D96DCD"/>
    <w:rsid w:val="00DA1649"/>
    <w:rsid w:val="00DB2A22"/>
    <w:rsid w:val="00DB6789"/>
    <w:rsid w:val="00DB7332"/>
    <w:rsid w:val="00DB7595"/>
    <w:rsid w:val="00DC19B5"/>
    <w:rsid w:val="00DC2276"/>
    <w:rsid w:val="00DC48B5"/>
    <w:rsid w:val="00DD23F6"/>
    <w:rsid w:val="00DD2B6A"/>
    <w:rsid w:val="00DD74FD"/>
    <w:rsid w:val="00DE15BF"/>
    <w:rsid w:val="00DE2FEE"/>
    <w:rsid w:val="00DF276A"/>
    <w:rsid w:val="00DF4459"/>
    <w:rsid w:val="00DF7BAC"/>
    <w:rsid w:val="00DF7FA9"/>
    <w:rsid w:val="00E01ABA"/>
    <w:rsid w:val="00E07F89"/>
    <w:rsid w:val="00E15814"/>
    <w:rsid w:val="00E1789D"/>
    <w:rsid w:val="00E36F3C"/>
    <w:rsid w:val="00E41933"/>
    <w:rsid w:val="00E50DD9"/>
    <w:rsid w:val="00E52C51"/>
    <w:rsid w:val="00E62BDC"/>
    <w:rsid w:val="00E64EFA"/>
    <w:rsid w:val="00E72F8F"/>
    <w:rsid w:val="00E73069"/>
    <w:rsid w:val="00E73BFF"/>
    <w:rsid w:val="00E73E69"/>
    <w:rsid w:val="00E75124"/>
    <w:rsid w:val="00E766EA"/>
    <w:rsid w:val="00E77EF7"/>
    <w:rsid w:val="00E93F19"/>
    <w:rsid w:val="00EB0C83"/>
    <w:rsid w:val="00EB3F15"/>
    <w:rsid w:val="00EB62B3"/>
    <w:rsid w:val="00EB7E20"/>
    <w:rsid w:val="00EC03BE"/>
    <w:rsid w:val="00EC4BC4"/>
    <w:rsid w:val="00ED079F"/>
    <w:rsid w:val="00ED1BE3"/>
    <w:rsid w:val="00ED2E86"/>
    <w:rsid w:val="00ED303F"/>
    <w:rsid w:val="00EE7ADB"/>
    <w:rsid w:val="00EF0619"/>
    <w:rsid w:val="00EF235A"/>
    <w:rsid w:val="00F041C8"/>
    <w:rsid w:val="00F067DB"/>
    <w:rsid w:val="00F0702A"/>
    <w:rsid w:val="00F07823"/>
    <w:rsid w:val="00F158FA"/>
    <w:rsid w:val="00F16BEC"/>
    <w:rsid w:val="00F27217"/>
    <w:rsid w:val="00F3136D"/>
    <w:rsid w:val="00F31AC6"/>
    <w:rsid w:val="00F41D9D"/>
    <w:rsid w:val="00F46A4F"/>
    <w:rsid w:val="00F578D2"/>
    <w:rsid w:val="00F609A9"/>
    <w:rsid w:val="00F6183C"/>
    <w:rsid w:val="00F723F9"/>
    <w:rsid w:val="00F728E5"/>
    <w:rsid w:val="00F72B7C"/>
    <w:rsid w:val="00F76888"/>
    <w:rsid w:val="00F76C56"/>
    <w:rsid w:val="00F7757C"/>
    <w:rsid w:val="00F85CA4"/>
    <w:rsid w:val="00F913AC"/>
    <w:rsid w:val="00F91AE0"/>
    <w:rsid w:val="00F93F97"/>
    <w:rsid w:val="00F96A5F"/>
    <w:rsid w:val="00FA0719"/>
    <w:rsid w:val="00FA346A"/>
    <w:rsid w:val="00FA5AD1"/>
    <w:rsid w:val="00FB1D6B"/>
    <w:rsid w:val="00FB7F69"/>
    <w:rsid w:val="00FC11B2"/>
    <w:rsid w:val="00FC5D41"/>
    <w:rsid w:val="00FD2202"/>
    <w:rsid w:val="00FD3C74"/>
    <w:rsid w:val="00FD6879"/>
    <w:rsid w:val="00FD7A29"/>
    <w:rsid w:val="00FF204F"/>
    <w:rsid w:val="00FF282D"/>
    <w:rsid w:val="00FF36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6A61BAB6"/>
  <w15:docId w15:val="{5D1526D8-F901-44B4-8140-B5F282045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0C42"/>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numPr>
        <w:numId w:val="4"/>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5086"/>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75086"/>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668DF"/>
    <w:pPr>
      <w:keepNext/>
      <w:keepLines/>
      <w:numPr>
        <w:ilvl w:val="4"/>
        <w:numId w:val="4"/>
      </w:numPr>
      <w:spacing w:before="200" w:line="276" w:lineRule="auto"/>
      <w:outlineLvl w:val="4"/>
    </w:pPr>
    <w:rPr>
      <w:rFonts w:asciiTheme="majorHAnsi" w:eastAsiaTheme="majorEastAsia" w:hAnsiTheme="majorHAnsi" w:cstheme="majorBidi"/>
      <w:color w:val="243F60" w:themeColor="accent1" w:themeShade="7F"/>
      <w:sz w:val="22"/>
      <w:szCs w:val="22"/>
      <w:lang w:eastAsia="zh-CN"/>
    </w:rPr>
  </w:style>
  <w:style w:type="paragraph" w:styleId="Heading6">
    <w:name w:val="heading 6"/>
    <w:basedOn w:val="Normal"/>
    <w:next w:val="Normal"/>
    <w:link w:val="Heading6Char"/>
    <w:uiPriority w:val="9"/>
    <w:semiHidden/>
    <w:unhideWhenUsed/>
    <w:qFormat/>
    <w:rsid w:val="008668DF"/>
    <w:pPr>
      <w:keepNext/>
      <w:keepLines/>
      <w:numPr>
        <w:ilvl w:val="5"/>
        <w:numId w:val="4"/>
      </w:numPr>
      <w:spacing w:before="200" w:line="276" w:lineRule="auto"/>
      <w:outlineLvl w:val="5"/>
    </w:pPr>
    <w:rPr>
      <w:rFonts w:asciiTheme="majorHAnsi" w:eastAsiaTheme="majorEastAsia" w:hAnsiTheme="majorHAnsi" w:cstheme="majorBidi"/>
      <w:i/>
      <w:iCs/>
      <w:color w:val="243F60" w:themeColor="accent1" w:themeShade="7F"/>
      <w:sz w:val="22"/>
      <w:szCs w:val="22"/>
      <w:lang w:eastAsia="zh-CN"/>
    </w:rPr>
  </w:style>
  <w:style w:type="paragraph" w:styleId="Heading7">
    <w:name w:val="heading 7"/>
    <w:basedOn w:val="Normal"/>
    <w:next w:val="Normal"/>
    <w:link w:val="Heading7Char"/>
    <w:uiPriority w:val="9"/>
    <w:semiHidden/>
    <w:unhideWhenUsed/>
    <w:qFormat/>
    <w:rsid w:val="008668DF"/>
    <w:pPr>
      <w:keepNext/>
      <w:keepLines/>
      <w:numPr>
        <w:ilvl w:val="6"/>
        <w:numId w:val="4"/>
      </w:numPr>
      <w:spacing w:before="200" w:line="276" w:lineRule="auto"/>
      <w:outlineLvl w:val="6"/>
    </w:pPr>
    <w:rPr>
      <w:rFonts w:asciiTheme="majorHAnsi" w:eastAsiaTheme="majorEastAsia" w:hAnsiTheme="majorHAnsi" w:cstheme="majorBidi"/>
      <w:i/>
      <w:iCs/>
      <w:color w:val="404040" w:themeColor="text1" w:themeTint="BF"/>
      <w:sz w:val="22"/>
      <w:szCs w:val="22"/>
      <w:lang w:eastAsia="zh-CN"/>
    </w:rPr>
  </w:style>
  <w:style w:type="paragraph" w:styleId="Heading8">
    <w:name w:val="heading 8"/>
    <w:basedOn w:val="Normal"/>
    <w:next w:val="Normal"/>
    <w:link w:val="Heading8Char"/>
    <w:uiPriority w:val="9"/>
    <w:semiHidden/>
    <w:unhideWhenUsed/>
    <w:qFormat/>
    <w:rsid w:val="008668DF"/>
    <w:pPr>
      <w:keepNext/>
      <w:keepLines/>
      <w:numPr>
        <w:ilvl w:val="7"/>
        <w:numId w:val="4"/>
      </w:numPr>
      <w:spacing w:before="200" w:line="276" w:lineRule="auto"/>
      <w:outlineLvl w:val="7"/>
    </w:pPr>
    <w:rPr>
      <w:rFonts w:asciiTheme="majorHAnsi" w:eastAsiaTheme="majorEastAsia" w:hAnsiTheme="majorHAnsi" w:cstheme="majorBidi"/>
      <w:color w:val="404040" w:themeColor="text1" w:themeTint="BF"/>
      <w:sz w:val="20"/>
      <w:szCs w:val="20"/>
      <w:lang w:eastAsia="zh-CN"/>
    </w:rPr>
  </w:style>
  <w:style w:type="paragraph" w:styleId="Heading9">
    <w:name w:val="heading 9"/>
    <w:basedOn w:val="Normal"/>
    <w:next w:val="Normal"/>
    <w:link w:val="Heading9Char"/>
    <w:uiPriority w:val="9"/>
    <w:semiHidden/>
    <w:unhideWhenUsed/>
    <w:qFormat/>
    <w:rsid w:val="008668DF"/>
    <w:pPr>
      <w:keepNext/>
      <w:keepLines/>
      <w:numPr>
        <w:ilvl w:val="8"/>
        <w:numId w:val="4"/>
      </w:numPr>
      <w:spacing w:before="200" w:line="276" w:lineRule="auto"/>
      <w:outlineLvl w:val="8"/>
    </w:pPr>
    <w:rPr>
      <w:rFonts w:asciiTheme="majorHAnsi" w:eastAsiaTheme="majorEastAsia" w:hAnsiTheme="majorHAnsi" w:cstheme="majorBidi"/>
      <w:i/>
      <w:iCs/>
      <w:color w:val="404040" w:themeColor="text1" w:themeTint="BF"/>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65489B"/>
    <w:pPr>
      <w:tabs>
        <w:tab w:val="right" w:leader="dot" w:pos="9111"/>
      </w:tabs>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Vnbnnidung2">
    <w:name w:val="Văn bản nội dung (2)_"/>
    <w:basedOn w:val="DefaultParagraphFont"/>
    <w:link w:val="Vnbnnidung20"/>
    <w:rsid w:val="009F2882"/>
    <w:rPr>
      <w:rFonts w:eastAsia="Times New Roman" w:cs="Times New Roman"/>
      <w:shd w:val="clear" w:color="auto" w:fill="FFFFFF"/>
    </w:rPr>
  </w:style>
  <w:style w:type="paragraph" w:customStyle="1" w:styleId="Vnbnnidung20">
    <w:name w:val="Văn bản nội dung (2)"/>
    <w:basedOn w:val="Normal"/>
    <w:link w:val="Vnbnnidung2"/>
    <w:rsid w:val="009F2882"/>
    <w:pPr>
      <w:widowControl w:val="0"/>
      <w:shd w:val="clear" w:color="auto" w:fill="FFFFFF"/>
      <w:spacing w:after="420" w:line="0" w:lineRule="atLeast"/>
      <w:ind w:hanging="900"/>
    </w:pPr>
    <w:rPr>
      <w:szCs w:val="22"/>
    </w:rPr>
  </w:style>
  <w:style w:type="character" w:customStyle="1" w:styleId="Vnbnnidung2Inm">
    <w:name w:val="Văn bản nội dung (2) + In đậm"/>
    <w:basedOn w:val="Vnbnnidung2"/>
    <w:rsid w:val="00833890"/>
    <w:rPr>
      <w:rFonts w:ascii="Times New Roman" w:eastAsia="Times New Roman" w:hAnsi="Times New Roman" w:cs="Times New Roman"/>
      <w:b/>
      <w:bCs/>
      <w:color w:val="000000"/>
      <w:spacing w:val="0"/>
      <w:w w:val="100"/>
      <w:position w:val="0"/>
      <w:shd w:val="clear" w:color="auto" w:fill="FFFFFF"/>
      <w:lang w:val="vi-VN" w:eastAsia="vi-VN" w:bidi="vi-VN"/>
    </w:rPr>
  </w:style>
  <w:style w:type="character" w:customStyle="1" w:styleId="Vnbnnidung4">
    <w:name w:val="Văn bản nội dung (4)_"/>
    <w:basedOn w:val="DefaultParagraphFont"/>
    <w:link w:val="Vnbnnidung40"/>
    <w:rsid w:val="00833890"/>
    <w:rPr>
      <w:rFonts w:eastAsia="Times New Roman" w:cs="Times New Roman"/>
      <w:b/>
      <w:bCs/>
      <w:shd w:val="clear" w:color="auto" w:fill="FFFFFF"/>
    </w:rPr>
  </w:style>
  <w:style w:type="character" w:customStyle="1" w:styleId="Vnbnnidung4Exact">
    <w:name w:val="Văn bản nội dung (4) Exact"/>
    <w:basedOn w:val="DefaultParagraphFont"/>
    <w:rsid w:val="00833890"/>
    <w:rPr>
      <w:rFonts w:ascii="Times New Roman" w:eastAsia="Times New Roman" w:hAnsi="Times New Roman" w:cs="Times New Roman"/>
      <w:b/>
      <w:bCs/>
      <w:i w:val="0"/>
      <w:iCs w:val="0"/>
      <w:smallCaps w:val="0"/>
      <w:strike w:val="0"/>
      <w:sz w:val="20"/>
      <w:szCs w:val="20"/>
      <w:u w:val="none"/>
      <w:lang w:val="en-US" w:eastAsia="en-US" w:bidi="en-US"/>
    </w:rPr>
  </w:style>
  <w:style w:type="character" w:customStyle="1" w:styleId="Vnbnnidung2Gincch1pt">
    <w:name w:val="Văn bản nội dung (2) + Giãn cách 1 pt"/>
    <w:basedOn w:val="Vnbnnidung2"/>
    <w:rsid w:val="00833890"/>
    <w:rPr>
      <w:rFonts w:ascii="Times New Roman" w:eastAsia="Times New Roman" w:hAnsi="Times New Roman" w:cs="Times New Roman"/>
      <w:color w:val="000000"/>
      <w:spacing w:val="30"/>
      <w:w w:val="100"/>
      <w:position w:val="0"/>
      <w:shd w:val="clear" w:color="auto" w:fill="FFFFFF"/>
      <w:lang w:val="vi-VN" w:eastAsia="vi-VN" w:bidi="vi-VN"/>
    </w:rPr>
  </w:style>
  <w:style w:type="paragraph" w:customStyle="1" w:styleId="Vnbnnidung40">
    <w:name w:val="Văn bản nội dung (4)"/>
    <w:basedOn w:val="Normal"/>
    <w:link w:val="Vnbnnidung4"/>
    <w:rsid w:val="00833890"/>
    <w:pPr>
      <w:widowControl w:val="0"/>
      <w:shd w:val="clear" w:color="auto" w:fill="FFFFFF"/>
      <w:spacing w:line="234" w:lineRule="exact"/>
    </w:pPr>
    <w:rPr>
      <w:b/>
      <w:bCs/>
      <w:szCs w:val="22"/>
    </w:rPr>
  </w:style>
  <w:style w:type="character" w:customStyle="1" w:styleId="Vnbnnidung5">
    <w:name w:val="Văn bản nội dung (5)_"/>
    <w:basedOn w:val="DefaultParagraphFont"/>
    <w:link w:val="Vnbnnidung50"/>
    <w:rsid w:val="00B75FE7"/>
    <w:rPr>
      <w:rFonts w:eastAsia="Times New Roman" w:cs="Times New Roman"/>
      <w:b/>
      <w:bCs/>
      <w:i/>
      <w:iCs/>
      <w:shd w:val="clear" w:color="auto" w:fill="FFFFFF"/>
    </w:rPr>
  </w:style>
  <w:style w:type="character" w:customStyle="1" w:styleId="Vnbnnidung2Arial">
    <w:name w:val="Văn bản nội dung (2) + Arial"/>
    <w:aliases w:val="8.5 pt,In nghiêng,Tỉ lệ 150%,Văn bản nội dung (10) + 9 pt,Giãn cách 2 pt,Tiêu đề #5 + FrankRuehl,Giãn cách -1 pt,9 pt"/>
    <w:basedOn w:val="Vnbnnidung2"/>
    <w:rsid w:val="00B75FE7"/>
    <w:rPr>
      <w:rFonts w:ascii="Arial" w:eastAsia="Arial" w:hAnsi="Arial" w:cs="Arial"/>
      <w:color w:val="000000"/>
      <w:spacing w:val="0"/>
      <w:w w:val="100"/>
      <w:position w:val="0"/>
      <w:sz w:val="17"/>
      <w:szCs w:val="17"/>
      <w:shd w:val="clear" w:color="auto" w:fill="FFFFFF"/>
      <w:lang w:val="en-US" w:eastAsia="en-US" w:bidi="en-US"/>
    </w:rPr>
  </w:style>
  <w:style w:type="paragraph" w:customStyle="1" w:styleId="Vnbnnidung50">
    <w:name w:val="Văn bản nội dung (5)"/>
    <w:basedOn w:val="Normal"/>
    <w:link w:val="Vnbnnidung5"/>
    <w:rsid w:val="00B75FE7"/>
    <w:pPr>
      <w:widowControl w:val="0"/>
      <w:shd w:val="clear" w:color="auto" w:fill="FFFFFF"/>
      <w:spacing w:before="120" w:after="120" w:line="0" w:lineRule="atLeast"/>
      <w:jc w:val="both"/>
    </w:pPr>
    <w:rPr>
      <w:b/>
      <w:bCs/>
      <w:i/>
      <w:iCs/>
      <w:szCs w:val="22"/>
    </w:rPr>
  </w:style>
  <w:style w:type="paragraph" w:styleId="BodyTextIndent">
    <w:name w:val="Body Text Indent"/>
    <w:basedOn w:val="Normal"/>
    <w:link w:val="BodyTextIndentChar"/>
    <w:rsid w:val="00DE15BF"/>
    <w:pPr>
      <w:spacing w:after="120"/>
      <w:ind w:left="360"/>
    </w:pPr>
    <w:rPr>
      <w:sz w:val="28"/>
      <w:szCs w:val="28"/>
    </w:rPr>
  </w:style>
  <w:style w:type="character" w:customStyle="1" w:styleId="BodyTextIndentChar">
    <w:name w:val="Body Text Indent Char"/>
    <w:basedOn w:val="DefaultParagraphFont"/>
    <w:link w:val="BodyTextIndent"/>
    <w:rsid w:val="00DE15BF"/>
    <w:rPr>
      <w:rFonts w:eastAsia="Times New Roman" w:cs="Times New Roman"/>
      <w:sz w:val="28"/>
      <w:szCs w:val="28"/>
    </w:rPr>
  </w:style>
  <w:style w:type="character" w:customStyle="1" w:styleId="Vnbnnidung215pt">
    <w:name w:val="Văn bản nội dung (2) + 15 pt"/>
    <w:basedOn w:val="Vnbnnidung2"/>
    <w:rsid w:val="00E93F19"/>
    <w:rPr>
      <w:rFonts w:ascii="Times New Roman" w:eastAsia="Times New Roman" w:hAnsi="Times New Roman" w:cs="Times New Roman"/>
      <w:b w:val="0"/>
      <w:bCs w:val="0"/>
      <w:i w:val="0"/>
      <w:iCs w:val="0"/>
      <w:smallCaps w:val="0"/>
      <w:strike w:val="0"/>
      <w:color w:val="000000"/>
      <w:spacing w:val="0"/>
      <w:w w:val="100"/>
      <w:position w:val="0"/>
      <w:sz w:val="30"/>
      <w:szCs w:val="30"/>
      <w:u w:val="none"/>
      <w:shd w:val="clear" w:color="auto" w:fill="FFFFFF"/>
      <w:lang w:val="fr-FR" w:eastAsia="fr-FR" w:bidi="fr-FR"/>
    </w:rPr>
  </w:style>
  <w:style w:type="character" w:customStyle="1" w:styleId="Vnbnnidung2105pt">
    <w:name w:val="Văn bản nội dung (2) + 10.5 pt"/>
    <w:aliases w:val="Tỉ lệ 120%"/>
    <w:basedOn w:val="Vnbnnidung2"/>
    <w:rsid w:val="00E93F19"/>
    <w:rPr>
      <w:rFonts w:ascii="Times New Roman" w:eastAsia="Times New Roman" w:hAnsi="Times New Roman" w:cs="Times New Roman"/>
      <w:color w:val="000000"/>
      <w:spacing w:val="0"/>
      <w:w w:val="120"/>
      <w:position w:val="0"/>
      <w:sz w:val="21"/>
      <w:szCs w:val="21"/>
      <w:shd w:val="clear" w:color="auto" w:fill="FFFFFF"/>
      <w:lang w:val="vi-VN" w:eastAsia="vi-VN" w:bidi="vi-VN"/>
    </w:rPr>
  </w:style>
  <w:style w:type="character" w:customStyle="1" w:styleId="Vnbnnidung211pt">
    <w:name w:val="Văn bản nội dung (2) + 11 pt"/>
    <w:basedOn w:val="Vnbnnidung2"/>
    <w:rsid w:val="00E93F19"/>
    <w:rPr>
      <w:rFonts w:ascii="Times New Roman" w:eastAsia="Times New Roman" w:hAnsi="Times New Roman" w:cs="Times New Roman"/>
      <w:color w:val="000000"/>
      <w:spacing w:val="0"/>
      <w:w w:val="100"/>
      <w:position w:val="0"/>
      <w:sz w:val="22"/>
      <w:szCs w:val="22"/>
      <w:shd w:val="clear" w:color="auto" w:fill="FFFFFF"/>
      <w:lang w:val="vi-VN" w:eastAsia="vi-VN" w:bidi="vi-VN"/>
    </w:rPr>
  </w:style>
  <w:style w:type="character" w:customStyle="1" w:styleId="apple-converted-space">
    <w:name w:val="apple-converted-space"/>
    <w:basedOn w:val="DefaultParagraphFont"/>
    <w:rsid w:val="00953054"/>
  </w:style>
  <w:style w:type="character" w:customStyle="1" w:styleId="mwe-math-mathml-inline">
    <w:name w:val="mwe-math-mathml-inline"/>
    <w:basedOn w:val="DefaultParagraphFont"/>
    <w:rsid w:val="00DA1649"/>
  </w:style>
  <w:style w:type="paragraph" w:customStyle="1" w:styleId="para">
    <w:name w:val="para"/>
    <w:basedOn w:val="Normal"/>
    <w:rsid w:val="00DD23F6"/>
    <w:pPr>
      <w:spacing w:before="100" w:beforeAutospacing="1" w:after="100" w:afterAutospacing="1"/>
    </w:pPr>
  </w:style>
  <w:style w:type="paragraph" w:styleId="ListParagraph">
    <w:name w:val="List Paragraph"/>
    <w:basedOn w:val="Normal"/>
    <w:uiPriority w:val="34"/>
    <w:qFormat/>
    <w:rsid w:val="00DD23F6"/>
    <w:pPr>
      <w:ind w:left="720"/>
      <w:contextualSpacing/>
    </w:pPr>
  </w:style>
  <w:style w:type="character" w:styleId="PlaceholderText">
    <w:name w:val="Placeholder Text"/>
    <w:basedOn w:val="DefaultParagraphFont"/>
    <w:uiPriority w:val="99"/>
    <w:semiHidden/>
    <w:rsid w:val="00B40AF6"/>
    <w:rPr>
      <w:color w:val="808080"/>
    </w:rPr>
  </w:style>
  <w:style w:type="character" w:customStyle="1" w:styleId="Vnbnnidung3">
    <w:name w:val="Văn bản nội dung (3)_"/>
    <w:basedOn w:val="DefaultParagraphFont"/>
    <w:link w:val="Vnbnnidung30"/>
    <w:rsid w:val="004E4A66"/>
    <w:rPr>
      <w:rFonts w:eastAsia="Times New Roman" w:cs="Times New Roman"/>
      <w:i/>
      <w:iCs/>
      <w:shd w:val="clear" w:color="auto" w:fill="FFFFFF"/>
    </w:rPr>
  </w:style>
  <w:style w:type="character" w:customStyle="1" w:styleId="Vnbnnidung2Innghing">
    <w:name w:val="Văn bản nội dung (2) + In nghiêng"/>
    <w:basedOn w:val="Vnbnnidung2"/>
    <w:rsid w:val="004E4A66"/>
    <w:rPr>
      <w:rFonts w:ascii="Times New Roman" w:eastAsia="Times New Roman" w:hAnsi="Times New Roman" w:cs="Times New Roman"/>
      <w:i/>
      <w:iCs/>
      <w:color w:val="000000"/>
      <w:spacing w:val="0"/>
      <w:w w:val="100"/>
      <w:position w:val="0"/>
      <w:shd w:val="clear" w:color="auto" w:fill="FFFFFF"/>
      <w:lang w:val="vi-VN" w:eastAsia="vi-VN" w:bidi="vi-VN"/>
    </w:rPr>
  </w:style>
  <w:style w:type="character" w:customStyle="1" w:styleId="Vnbnnidung265pt">
    <w:name w:val="Văn bản nội dung (2) + 6.5 pt"/>
    <w:basedOn w:val="Vnbnnidung2"/>
    <w:rsid w:val="004E4A66"/>
    <w:rPr>
      <w:rFonts w:ascii="Times New Roman" w:eastAsia="Times New Roman" w:hAnsi="Times New Roman" w:cs="Times New Roman"/>
      <w:color w:val="000000"/>
      <w:spacing w:val="0"/>
      <w:w w:val="100"/>
      <w:position w:val="0"/>
      <w:sz w:val="13"/>
      <w:szCs w:val="13"/>
      <w:shd w:val="clear" w:color="auto" w:fill="FFFFFF"/>
      <w:lang w:val="vi-VN" w:eastAsia="vi-VN" w:bidi="vi-VN"/>
    </w:rPr>
  </w:style>
  <w:style w:type="character" w:customStyle="1" w:styleId="Vnbnnidung9">
    <w:name w:val="Văn bản nội dung (9)_"/>
    <w:basedOn w:val="DefaultParagraphFont"/>
    <w:link w:val="Vnbnnidung90"/>
    <w:rsid w:val="004E4A66"/>
    <w:rPr>
      <w:rFonts w:eastAsia="Times New Roman" w:cs="Times New Roman"/>
      <w:i/>
      <w:iCs/>
      <w:sz w:val="19"/>
      <w:szCs w:val="19"/>
      <w:shd w:val="clear" w:color="auto" w:fill="FFFFFF"/>
    </w:rPr>
  </w:style>
  <w:style w:type="character" w:customStyle="1" w:styleId="Vnbnnidung10">
    <w:name w:val="Văn bản nội dung (10)_"/>
    <w:basedOn w:val="DefaultParagraphFont"/>
    <w:link w:val="Vnbnnidung100"/>
    <w:rsid w:val="004E4A66"/>
    <w:rPr>
      <w:rFonts w:eastAsia="Times New Roman" w:cs="Times New Roman"/>
      <w:sz w:val="14"/>
      <w:szCs w:val="14"/>
      <w:shd w:val="clear" w:color="auto" w:fill="FFFFFF"/>
    </w:rPr>
  </w:style>
  <w:style w:type="paragraph" w:customStyle="1" w:styleId="Vnbnnidung30">
    <w:name w:val="Văn bản nội dung (3)"/>
    <w:basedOn w:val="Normal"/>
    <w:link w:val="Vnbnnidung3"/>
    <w:rsid w:val="004E4A66"/>
    <w:pPr>
      <w:widowControl w:val="0"/>
      <w:shd w:val="clear" w:color="auto" w:fill="FFFFFF"/>
      <w:spacing w:before="420" w:line="360" w:lineRule="exact"/>
      <w:ind w:hanging="260"/>
    </w:pPr>
    <w:rPr>
      <w:i/>
      <w:iCs/>
      <w:szCs w:val="22"/>
    </w:rPr>
  </w:style>
  <w:style w:type="paragraph" w:customStyle="1" w:styleId="Vnbnnidung90">
    <w:name w:val="Văn bản nội dung (9)"/>
    <w:basedOn w:val="Normal"/>
    <w:link w:val="Vnbnnidung9"/>
    <w:rsid w:val="004E4A66"/>
    <w:pPr>
      <w:widowControl w:val="0"/>
      <w:shd w:val="clear" w:color="auto" w:fill="FFFFFF"/>
      <w:spacing w:line="324" w:lineRule="exact"/>
      <w:jc w:val="both"/>
    </w:pPr>
    <w:rPr>
      <w:i/>
      <w:iCs/>
      <w:sz w:val="19"/>
      <w:szCs w:val="19"/>
    </w:rPr>
  </w:style>
  <w:style w:type="paragraph" w:customStyle="1" w:styleId="Vnbnnidung100">
    <w:name w:val="Văn bản nội dung (10)"/>
    <w:basedOn w:val="Normal"/>
    <w:link w:val="Vnbnnidung10"/>
    <w:rsid w:val="004E4A66"/>
    <w:pPr>
      <w:widowControl w:val="0"/>
      <w:shd w:val="clear" w:color="auto" w:fill="FFFFFF"/>
      <w:spacing w:before="120" w:line="0" w:lineRule="atLeast"/>
      <w:jc w:val="both"/>
    </w:pPr>
    <w:rPr>
      <w:sz w:val="14"/>
      <w:szCs w:val="14"/>
    </w:rPr>
  </w:style>
  <w:style w:type="character" w:customStyle="1" w:styleId="Tiu5">
    <w:name w:val="Tiêu đề #5_"/>
    <w:basedOn w:val="DefaultParagraphFont"/>
    <w:link w:val="Tiu50"/>
    <w:rsid w:val="000C6F6C"/>
    <w:rPr>
      <w:rFonts w:eastAsia="Times New Roman" w:cs="Times New Roman"/>
      <w:shd w:val="clear" w:color="auto" w:fill="FFFFFF"/>
    </w:rPr>
  </w:style>
  <w:style w:type="paragraph" w:customStyle="1" w:styleId="Tiu50">
    <w:name w:val="Tiêu đề #5"/>
    <w:basedOn w:val="Normal"/>
    <w:link w:val="Tiu5"/>
    <w:rsid w:val="000C6F6C"/>
    <w:pPr>
      <w:widowControl w:val="0"/>
      <w:shd w:val="clear" w:color="auto" w:fill="FFFFFF"/>
      <w:spacing w:before="60" w:after="60" w:line="0" w:lineRule="atLeast"/>
      <w:outlineLvl w:val="4"/>
    </w:pPr>
    <w:rPr>
      <w:szCs w:val="22"/>
    </w:rPr>
  </w:style>
  <w:style w:type="character" w:customStyle="1" w:styleId="Tiu6">
    <w:name w:val="Tiêu đề #6_"/>
    <w:basedOn w:val="DefaultParagraphFont"/>
    <w:link w:val="Tiu60"/>
    <w:rsid w:val="00EC4BC4"/>
    <w:rPr>
      <w:rFonts w:eastAsia="Times New Roman" w:cs="Times New Roman"/>
      <w:b/>
      <w:bCs/>
      <w:shd w:val="clear" w:color="auto" w:fill="FFFFFF"/>
    </w:rPr>
  </w:style>
  <w:style w:type="character" w:customStyle="1" w:styleId="Tiu6Khnginm">
    <w:name w:val="Tiêu đề #6 + Không in đậm"/>
    <w:basedOn w:val="Tiu6"/>
    <w:rsid w:val="00EC4BC4"/>
    <w:rPr>
      <w:rFonts w:eastAsia="Times New Roman" w:cs="Times New Roman"/>
      <w:b w:val="0"/>
      <w:bCs w:val="0"/>
      <w:color w:val="000000"/>
      <w:spacing w:val="0"/>
      <w:w w:val="100"/>
      <w:position w:val="0"/>
      <w:shd w:val="clear" w:color="auto" w:fill="FFFFFF"/>
      <w:lang w:val="vi-VN" w:eastAsia="vi-VN" w:bidi="vi-VN"/>
    </w:rPr>
  </w:style>
  <w:style w:type="paragraph" w:customStyle="1" w:styleId="Tiu60">
    <w:name w:val="Tiêu đề #6"/>
    <w:basedOn w:val="Normal"/>
    <w:link w:val="Tiu6"/>
    <w:rsid w:val="00EC4BC4"/>
    <w:pPr>
      <w:widowControl w:val="0"/>
      <w:shd w:val="clear" w:color="auto" w:fill="FFFFFF"/>
      <w:spacing w:line="349" w:lineRule="exact"/>
      <w:jc w:val="center"/>
      <w:outlineLvl w:val="5"/>
    </w:pPr>
    <w:rPr>
      <w:b/>
      <w:bCs/>
      <w:szCs w:val="22"/>
    </w:rPr>
  </w:style>
  <w:style w:type="paragraph" w:styleId="TOCHeading">
    <w:name w:val="TOC Heading"/>
    <w:basedOn w:val="Heading1"/>
    <w:next w:val="Normal"/>
    <w:uiPriority w:val="39"/>
    <w:unhideWhenUsed/>
    <w:qFormat/>
    <w:rsid w:val="005A05D2"/>
    <w:pPr>
      <w:numPr>
        <w:numId w:val="0"/>
      </w:numPr>
      <w:spacing w:before="240" w:line="259" w:lineRule="auto"/>
      <w:outlineLvl w:val="9"/>
    </w:pPr>
    <w:rPr>
      <w:b w:val="0"/>
      <w:bCs w:val="0"/>
      <w:sz w:val="32"/>
      <w:szCs w:val="32"/>
    </w:rPr>
  </w:style>
  <w:style w:type="character" w:styleId="FollowedHyperlink">
    <w:name w:val="FollowedHyperlink"/>
    <w:basedOn w:val="DefaultParagraphFont"/>
    <w:uiPriority w:val="99"/>
    <w:semiHidden/>
    <w:unhideWhenUsed/>
    <w:rsid w:val="00BA3591"/>
    <w:rPr>
      <w:color w:val="800080" w:themeColor="followedHyperlink"/>
      <w:u w:val="single"/>
    </w:rPr>
  </w:style>
  <w:style w:type="character" w:customStyle="1" w:styleId="Heading5Char">
    <w:name w:val="Heading 5 Char"/>
    <w:basedOn w:val="DefaultParagraphFont"/>
    <w:link w:val="Heading5"/>
    <w:uiPriority w:val="9"/>
    <w:semiHidden/>
    <w:rsid w:val="008668DF"/>
    <w:rPr>
      <w:rFonts w:asciiTheme="majorHAnsi" w:eastAsiaTheme="majorEastAsia" w:hAnsiTheme="majorHAnsi" w:cstheme="majorBidi"/>
      <w:color w:val="243F60" w:themeColor="accent1" w:themeShade="7F"/>
      <w:sz w:val="22"/>
      <w:lang w:eastAsia="zh-CN"/>
    </w:rPr>
  </w:style>
  <w:style w:type="character" w:customStyle="1" w:styleId="Heading6Char">
    <w:name w:val="Heading 6 Char"/>
    <w:basedOn w:val="DefaultParagraphFont"/>
    <w:link w:val="Heading6"/>
    <w:uiPriority w:val="9"/>
    <w:semiHidden/>
    <w:rsid w:val="008668DF"/>
    <w:rPr>
      <w:rFonts w:asciiTheme="majorHAnsi" w:eastAsiaTheme="majorEastAsia" w:hAnsiTheme="majorHAnsi" w:cstheme="majorBidi"/>
      <w:i/>
      <w:iCs/>
      <w:color w:val="243F60" w:themeColor="accent1" w:themeShade="7F"/>
      <w:sz w:val="22"/>
      <w:lang w:eastAsia="zh-CN"/>
    </w:rPr>
  </w:style>
  <w:style w:type="character" w:customStyle="1" w:styleId="Heading7Char">
    <w:name w:val="Heading 7 Char"/>
    <w:basedOn w:val="DefaultParagraphFont"/>
    <w:link w:val="Heading7"/>
    <w:uiPriority w:val="9"/>
    <w:semiHidden/>
    <w:rsid w:val="008668DF"/>
    <w:rPr>
      <w:rFonts w:asciiTheme="majorHAnsi" w:eastAsiaTheme="majorEastAsia" w:hAnsiTheme="majorHAnsi" w:cstheme="majorBidi"/>
      <w:i/>
      <w:iCs/>
      <w:color w:val="404040" w:themeColor="text1" w:themeTint="BF"/>
      <w:sz w:val="22"/>
      <w:lang w:eastAsia="zh-CN"/>
    </w:rPr>
  </w:style>
  <w:style w:type="character" w:customStyle="1" w:styleId="Heading8Char">
    <w:name w:val="Heading 8 Char"/>
    <w:basedOn w:val="DefaultParagraphFont"/>
    <w:link w:val="Heading8"/>
    <w:uiPriority w:val="9"/>
    <w:semiHidden/>
    <w:rsid w:val="008668DF"/>
    <w:rPr>
      <w:rFonts w:asciiTheme="majorHAnsi" w:eastAsiaTheme="majorEastAsia" w:hAnsiTheme="majorHAnsi" w:cstheme="majorBidi"/>
      <w:color w:val="404040" w:themeColor="text1" w:themeTint="BF"/>
      <w:sz w:val="20"/>
      <w:szCs w:val="20"/>
      <w:lang w:eastAsia="zh-CN"/>
    </w:rPr>
  </w:style>
  <w:style w:type="character" w:customStyle="1" w:styleId="Heading9Char">
    <w:name w:val="Heading 9 Char"/>
    <w:basedOn w:val="DefaultParagraphFont"/>
    <w:link w:val="Heading9"/>
    <w:uiPriority w:val="9"/>
    <w:semiHidden/>
    <w:rsid w:val="008668DF"/>
    <w:rPr>
      <w:rFonts w:asciiTheme="majorHAnsi" w:eastAsiaTheme="majorEastAsia" w:hAnsiTheme="majorHAnsi" w:cstheme="majorBidi"/>
      <w:i/>
      <w:iCs/>
      <w:color w:val="404040" w:themeColor="text1" w:themeTint="BF"/>
      <w:sz w:val="20"/>
      <w:szCs w:val="20"/>
      <w:lang w:eastAsia="zh-CN"/>
    </w:rPr>
  </w:style>
  <w:style w:type="character" w:customStyle="1" w:styleId="fontstyle01">
    <w:name w:val="fontstyle01"/>
    <w:basedOn w:val="DefaultParagraphFont"/>
    <w:rsid w:val="00081367"/>
    <w:rPr>
      <w:rFonts w:ascii="Times New Roman" w:hAnsi="Times New Roman" w:cs="Times New Roman"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702097">
      <w:bodyDiv w:val="1"/>
      <w:marLeft w:val="0"/>
      <w:marRight w:val="0"/>
      <w:marTop w:val="0"/>
      <w:marBottom w:val="0"/>
      <w:divBdr>
        <w:top w:val="none" w:sz="0" w:space="0" w:color="auto"/>
        <w:left w:val="none" w:sz="0" w:space="0" w:color="auto"/>
        <w:bottom w:val="none" w:sz="0" w:space="0" w:color="auto"/>
        <w:right w:val="none" w:sz="0" w:space="0" w:color="auto"/>
      </w:divBdr>
    </w:div>
    <w:div w:id="120078716">
      <w:bodyDiv w:val="1"/>
      <w:marLeft w:val="0"/>
      <w:marRight w:val="0"/>
      <w:marTop w:val="0"/>
      <w:marBottom w:val="0"/>
      <w:divBdr>
        <w:top w:val="none" w:sz="0" w:space="0" w:color="auto"/>
        <w:left w:val="none" w:sz="0" w:space="0" w:color="auto"/>
        <w:bottom w:val="none" w:sz="0" w:space="0" w:color="auto"/>
        <w:right w:val="none" w:sz="0" w:space="0" w:color="auto"/>
      </w:divBdr>
    </w:div>
    <w:div w:id="240137581">
      <w:bodyDiv w:val="1"/>
      <w:marLeft w:val="0"/>
      <w:marRight w:val="0"/>
      <w:marTop w:val="0"/>
      <w:marBottom w:val="0"/>
      <w:divBdr>
        <w:top w:val="none" w:sz="0" w:space="0" w:color="auto"/>
        <w:left w:val="none" w:sz="0" w:space="0" w:color="auto"/>
        <w:bottom w:val="none" w:sz="0" w:space="0" w:color="auto"/>
        <w:right w:val="none" w:sz="0" w:space="0" w:color="auto"/>
      </w:divBdr>
      <w:divsChild>
        <w:div w:id="1794516894">
          <w:marLeft w:val="0"/>
          <w:marRight w:val="0"/>
          <w:marTop w:val="0"/>
          <w:marBottom w:val="0"/>
          <w:divBdr>
            <w:top w:val="none" w:sz="0" w:space="0" w:color="auto"/>
            <w:left w:val="none" w:sz="0" w:space="0" w:color="auto"/>
            <w:bottom w:val="none" w:sz="0" w:space="0" w:color="auto"/>
            <w:right w:val="none" w:sz="0" w:space="0" w:color="auto"/>
          </w:divBdr>
          <w:divsChild>
            <w:div w:id="102530770">
              <w:marLeft w:val="0"/>
              <w:marRight w:val="0"/>
              <w:marTop w:val="0"/>
              <w:marBottom w:val="0"/>
              <w:divBdr>
                <w:top w:val="none" w:sz="0" w:space="0" w:color="auto"/>
                <w:left w:val="none" w:sz="0" w:space="0" w:color="auto"/>
                <w:bottom w:val="none" w:sz="0" w:space="0" w:color="auto"/>
                <w:right w:val="none" w:sz="0" w:space="0" w:color="auto"/>
              </w:divBdr>
              <w:divsChild>
                <w:div w:id="291861255">
                  <w:marLeft w:val="0"/>
                  <w:marRight w:val="0"/>
                  <w:marTop w:val="0"/>
                  <w:marBottom w:val="0"/>
                  <w:divBdr>
                    <w:top w:val="none" w:sz="0" w:space="0" w:color="auto"/>
                    <w:left w:val="none" w:sz="0" w:space="0" w:color="auto"/>
                    <w:bottom w:val="none" w:sz="0" w:space="0" w:color="auto"/>
                    <w:right w:val="none" w:sz="0" w:space="0" w:color="auto"/>
                  </w:divBdr>
                  <w:divsChild>
                    <w:div w:id="1295403427">
                      <w:marLeft w:val="0"/>
                      <w:marRight w:val="0"/>
                      <w:marTop w:val="0"/>
                      <w:marBottom w:val="0"/>
                      <w:divBdr>
                        <w:top w:val="none" w:sz="0" w:space="0" w:color="auto"/>
                        <w:left w:val="none" w:sz="0" w:space="0" w:color="auto"/>
                        <w:bottom w:val="none" w:sz="0" w:space="0" w:color="auto"/>
                        <w:right w:val="none" w:sz="0" w:space="0" w:color="auto"/>
                      </w:divBdr>
                      <w:divsChild>
                        <w:div w:id="1937329149">
                          <w:marLeft w:val="0"/>
                          <w:marRight w:val="0"/>
                          <w:marTop w:val="0"/>
                          <w:marBottom w:val="0"/>
                          <w:divBdr>
                            <w:top w:val="none" w:sz="0" w:space="0" w:color="auto"/>
                            <w:left w:val="none" w:sz="0" w:space="0" w:color="auto"/>
                            <w:bottom w:val="none" w:sz="0" w:space="0" w:color="auto"/>
                            <w:right w:val="none" w:sz="0" w:space="0" w:color="auto"/>
                          </w:divBdr>
                          <w:divsChild>
                            <w:div w:id="1891307143">
                              <w:marLeft w:val="0"/>
                              <w:marRight w:val="0"/>
                              <w:marTop w:val="0"/>
                              <w:marBottom w:val="0"/>
                              <w:divBdr>
                                <w:top w:val="none" w:sz="0" w:space="0" w:color="auto"/>
                                <w:left w:val="none" w:sz="0" w:space="0" w:color="auto"/>
                                <w:bottom w:val="none" w:sz="0" w:space="0" w:color="auto"/>
                                <w:right w:val="none" w:sz="0" w:space="0" w:color="auto"/>
                              </w:divBdr>
                            </w:div>
                            <w:div w:id="789666769">
                              <w:marLeft w:val="0"/>
                              <w:marRight w:val="0"/>
                              <w:marTop w:val="0"/>
                              <w:marBottom w:val="0"/>
                              <w:divBdr>
                                <w:top w:val="none" w:sz="0" w:space="0" w:color="auto"/>
                                <w:left w:val="none" w:sz="0" w:space="0" w:color="auto"/>
                                <w:bottom w:val="none" w:sz="0" w:space="0" w:color="auto"/>
                                <w:right w:val="none" w:sz="0" w:space="0" w:color="auto"/>
                              </w:divBdr>
                              <w:divsChild>
                                <w:div w:id="629670423">
                                  <w:marLeft w:val="0"/>
                                  <w:marRight w:val="0"/>
                                  <w:marTop w:val="0"/>
                                  <w:marBottom w:val="0"/>
                                  <w:divBdr>
                                    <w:top w:val="none" w:sz="0" w:space="0" w:color="auto"/>
                                    <w:left w:val="none" w:sz="0" w:space="0" w:color="auto"/>
                                    <w:bottom w:val="none" w:sz="0" w:space="0" w:color="auto"/>
                                    <w:right w:val="none" w:sz="0" w:space="0" w:color="auto"/>
                                  </w:divBdr>
                                  <w:divsChild>
                                    <w:div w:id="130955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2425464">
          <w:marLeft w:val="0"/>
          <w:marRight w:val="0"/>
          <w:marTop w:val="0"/>
          <w:marBottom w:val="0"/>
          <w:divBdr>
            <w:top w:val="none" w:sz="0" w:space="0" w:color="auto"/>
            <w:left w:val="none" w:sz="0" w:space="0" w:color="auto"/>
            <w:bottom w:val="none" w:sz="0" w:space="0" w:color="auto"/>
            <w:right w:val="none" w:sz="0" w:space="0" w:color="auto"/>
          </w:divBdr>
          <w:divsChild>
            <w:div w:id="1117866678">
              <w:marLeft w:val="0"/>
              <w:marRight w:val="0"/>
              <w:marTop w:val="0"/>
              <w:marBottom w:val="0"/>
              <w:divBdr>
                <w:top w:val="none" w:sz="0" w:space="0" w:color="auto"/>
                <w:left w:val="none" w:sz="0" w:space="0" w:color="auto"/>
                <w:bottom w:val="none" w:sz="0" w:space="0" w:color="auto"/>
                <w:right w:val="none" w:sz="0" w:space="0" w:color="auto"/>
              </w:divBdr>
              <w:divsChild>
                <w:div w:id="255208926">
                  <w:marLeft w:val="0"/>
                  <w:marRight w:val="0"/>
                  <w:marTop w:val="0"/>
                  <w:marBottom w:val="0"/>
                  <w:divBdr>
                    <w:top w:val="none" w:sz="0" w:space="0" w:color="auto"/>
                    <w:left w:val="none" w:sz="0" w:space="0" w:color="auto"/>
                    <w:bottom w:val="none" w:sz="0" w:space="0" w:color="auto"/>
                    <w:right w:val="none" w:sz="0" w:space="0" w:color="auto"/>
                  </w:divBdr>
                  <w:divsChild>
                    <w:div w:id="1149131249">
                      <w:marLeft w:val="0"/>
                      <w:marRight w:val="0"/>
                      <w:marTop w:val="0"/>
                      <w:marBottom w:val="0"/>
                      <w:divBdr>
                        <w:top w:val="none" w:sz="0" w:space="0" w:color="auto"/>
                        <w:left w:val="none" w:sz="0" w:space="0" w:color="auto"/>
                        <w:bottom w:val="none" w:sz="0" w:space="0" w:color="auto"/>
                        <w:right w:val="none" w:sz="0" w:space="0" w:color="auto"/>
                      </w:divBdr>
                      <w:divsChild>
                        <w:div w:id="2001956603">
                          <w:marLeft w:val="0"/>
                          <w:marRight w:val="0"/>
                          <w:marTop w:val="0"/>
                          <w:marBottom w:val="0"/>
                          <w:divBdr>
                            <w:top w:val="none" w:sz="0" w:space="0" w:color="auto"/>
                            <w:left w:val="none" w:sz="0" w:space="0" w:color="auto"/>
                            <w:bottom w:val="none" w:sz="0" w:space="0" w:color="auto"/>
                            <w:right w:val="none" w:sz="0" w:space="0" w:color="auto"/>
                          </w:divBdr>
                          <w:divsChild>
                            <w:div w:id="2091342855">
                              <w:marLeft w:val="0"/>
                              <w:marRight w:val="0"/>
                              <w:marTop w:val="0"/>
                              <w:marBottom w:val="0"/>
                              <w:divBdr>
                                <w:top w:val="none" w:sz="0" w:space="0" w:color="auto"/>
                                <w:left w:val="none" w:sz="0" w:space="0" w:color="auto"/>
                                <w:bottom w:val="none" w:sz="0" w:space="0" w:color="auto"/>
                                <w:right w:val="none" w:sz="0" w:space="0" w:color="auto"/>
                              </w:divBdr>
                            </w:div>
                            <w:div w:id="2115511558">
                              <w:marLeft w:val="0"/>
                              <w:marRight w:val="0"/>
                              <w:marTop w:val="0"/>
                              <w:marBottom w:val="0"/>
                              <w:divBdr>
                                <w:top w:val="none" w:sz="0" w:space="0" w:color="auto"/>
                                <w:left w:val="none" w:sz="0" w:space="0" w:color="auto"/>
                                <w:bottom w:val="none" w:sz="0" w:space="0" w:color="auto"/>
                                <w:right w:val="none" w:sz="0" w:space="0" w:color="auto"/>
                              </w:divBdr>
                              <w:divsChild>
                                <w:div w:id="364991477">
                                  <w:marLeft w:val="0"/>
                                  <w:marRight w:val="0"/>
                                  <w:marTop w:val="0"/>
                                  <w:marBottom w:val="0"/>
                                  <w:divBdr>
                                    <w:top w:val="none" w:sz="0" w:space="0" w:color="auto"/>
                                    <w:left w:val="none" w:sz="0" w:space="0" w:color="auto"/>
                                    <w:bottom w:val="none" w:sz="0" w:space="0" w:color="auto"/>
                                    <w:right w:val="none" w:sz="0" w:space="0" w:color="auto"/>
                                  </w:divBdr>
                                  <w:divsChild>
                                    <w:div w:id="38306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9781559">
      <w:bodyDiv w:val="1"/>
      <w:marLeft w:val="0"/>
      <w:marRight w:val="0"/>
      <w:marTop w:val="0"/>
      <w:marBottom w:val="0"/>
      <w:divBdr>
        <w:top w:val="none" w:sz="0" w:space="0" w:color="auto"/>
        <w:left w:val="none" w:sz="0" w:space="0" w:color="auto"/>
        <w:bottom w:val="none" w:sz="0" w:space="0" w:color="auto"/>
        <w:right w:val="none" w:sz="0" w:space="0" w:color="auto"/>
      </w:divBdr>
    </w:div>
    <w:div w:id="494416947">
      <w:bodyDiv w:val="1"/>
      <w:marLeft w:val="0"/>
      <w:marRight w:val="0"/>
      <w:marTop w:val="0"/>
      <w:marBottom w:val="0"/>
      <w:divBdr>
        <w:top w:val="none" w:sz="0" w:space="0" w:color="auto"/>
        <w:left w:val="none" w:sz="0" w:space="0" w:color="auto"/>
        <w:bottom w:val="none" w:sz="0" w:space="0" w:color="auto"/>
        <w:right w:val="none" w:sz="0" w:space="0" w:color="auto"/>
      </w:divBdr>
    </w:div>
    <w:div w:id="638609834">
      <w:bodyDiv w:val="1"/>
      <w:marLeft w:val="0"/>
      <w:marRight w:val="0"/>
      <w:marTop w:val="0"/>
      <w:marBottom w:val="0"/>
      <w:divBdr>
        <w:top w:val="none" w:sz="0" w:space="0" w:color="auto"/>
        <w:left w:val="none" w:sz="0" w:space="0" w:color="auto"/>
        <w:bottom w:val="none" w:sz="0" w:space="0" w:color="auto"/>
        <w:right w:val="none" w:sz="0" w:space="0" w:color="auto"/>
      </w:divBdr>
    </w:div>
    <w:div w:id="647369731">
      <w:bodyDiv w:val="1"/>
      <w:marLeft w:val="0"/>
      <w:marRight w:val="0"/>
      <w:marTop w:val="0"/>
      <w:marBottom w:val="0"/>
      <w:divBdr>
        <w:top w:val="none" w:sz="0" w:space="0" w:color="auto"/>
        <w:left w:val="none" w:sz="0" w:space="0" w:color="auto"/>
        <w:bottom w:val="none" w:sz="0" w:space="0" w:color="auto"/>
        <w:right w:val="none" w:sz="0" w:space="0" w:color="auto"/>
      </w:divBdr>
    </w:div>
    <w:div w:id="663582083">
      <w:bodyDiv w:val="1"/>
      <w:marLeft w:val="0"/>
      <w:marRight w:val="0"/>
      <w:marTop w:val="0"/>
      <w:marBottom w:val="0"/>
      <w:divBdr>
        <w:top w:val="none" w:sz="0" w:space="0" w:color="auto"/>
        <w:left w:val="none" w:sz="0" w:space="0" w:color="auto"/>
        <w:bottom w:val="none" w:sz="0" w:space="0" w:color="auto"/>
        <w:right w:val="none" w:sz="0" w:space="0" w:color="auto"/>
      </w:divBdr>
      <w:divsChild>
        <w:div w:id="1217350431">
          <w:marLeft w:val="0"/>
          <w:marRight w:val="0"/>
          <w:marTop w:val="0"/>
          <w:marBottom w:val="0"/>
          <w:divBdr>
            <w:top w:val="none" w:sz="0" w:space="0" w:color="auto"/>
            <w:left w:val="none" w:sz="0" w:space="0" w:color="auto"/>
            <w:bottom w:val="single" w:sz="6" w:space="8" w:color="EEEEEE"/>
            <w:right w:val="none" w:sz="0" w:space="0" w:color="auto"/>
          </w:divBdr>
          <w:divsChild>
            <w:div w:id="133314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93987">
      <w:bodyDiv w:val="1"/>
      <w:marLeft w:val="0"/>
      <w:marRight w:val="0"/>
      <w:marTop w:val="0"/>
      <w:marBottom w:val="0"/>
      <w:divBdr>
        <w:top w:val="none" w:sz="0" w:space="0" w:color="auto"/>
        <w:left w:val="none" w:sz="0" w:space="0" w:color="auto"/>
        <w:bottom w:val="none" w:sz="0" w:space="0" w:color="auto"/>
        <w:right w:val="none" w:sz="0" w:space="0" w:color="auto"/>
      </w:divBdr>
    </w:div>
    <w:div w:id="877162953">
      <w:bodyDiv w:val="1"/>
      <w:marLeft w:val="0"/>
      <w:marRight w:val="0"/>
      <w:marTop w:val="0"/>
      <w:marBottom w:val="0"/>
      <w:divBdr>
        <w:top w:val="none" w:sz="0" w:space="0" w:color="auto"/>
        <w:left w:val="none" w:sz="0" w:space="0" w:color="auto"/>
        <w:bottom w:val="none" w:sz="0" w:space="0" w:color="auto"/>
        <w:right w:val="none" w:sz="0" w:space="0" w:color="auto"/>
      </w:divBdr>
    </w:div>
    <w:div w:id="908854889">
      <w:bodyDiv w:val="1"/>
      <w:marLeft w:val="0"/>
      <w:marRight w:val="0"/>
      <w:marTop w:val="0"/>
      <w:marBottom w:val="0"/>
      <w:divBdr>
        <w:top w:val="none" w:sz="0" w:space="0" w:color="auto"/>
        <w:left w:val="none" w:sz="0" w:space="0" w:color="auto"/>
        <w:bottom w:val="none" w:sz="0" w:space="0" w:color="auto"/>
        <w:right w:val="none" w:sz="0" w:space="0" w:color="auto"/>
      </w:divBdr>
    </w:div>
    <w:div w:id="970550718">
      <w:bodyDiv w:val="1"/>
      <w:marLeft w:val="0"/>
      <w:marRight w:val="0"/>
      <w:marTop w:val="0"/>
      <w:marBottom w:val="0"/>
      <w:divBdr>
        <w:top w:val="none" w:sz="0" w:space="0" w:color="auto"/>
        <w:left w:val="none" w:sz="0" w:space="0" w:color="auto"/>
        <w:bottom w:val="none" w:sz="0" w:space="0" w:color="auto"/>
        <w:right w:val="none" w:sz="0" w:space="0" w:color="auto"/>
      </w:divBdr>
    </w:div>
    <w:div w:id="1020355664">
      <w:bodyDiv w:val="1"/>
      <w:marLeft w:val="0"/>
      <w:marRight w:val="0"/>
      <w:marTop w:val="0"/>
      <w:marBottom w:val="0"/>
      <w:divBdr>
        <w:top w:val="none" w:sz="0" w:space="0" w:color="auto"/>
        <w:left w:val="none" w:sz="0" w:space="0" w:color="auto"/>
        <w:bottom w:val="none" w:sz="0" w:space="0" w:color="auto"/>
        <w:right w:val="none" w:sz="0" w:space="0" w:color="auto"/>
      </w:divBdr>
    </w:div>
    <w:div w:id="1104882998">
      <w:bodyDiv w:val="1"/>
      <w:marLeft w:val="0"/>
      <w:marRight w:val="0"/>
      <w:marTop w:val="0"/>
      <w:marBottom w:val="0"/>
      <w:divBdr>
        <w:top w:val="none" w:sz="0" w:space="0" w:color="auto"/>
        <w:left w:val="none" w:sz="0" w:space="0" w:color="auto"/>
        <w:bottom w:val="none" w:sz="0" w:space="0" w:color="auto"/>
        <w:right w:val="none" w:sz="0" w:space="0" w:color="auto"/>
      </w:divBdr>
    </w:div>
    <w:div w:id="1161000461">
      <w:bodyDiv w:val="1"/>
      <w:marLeft w:val="0"/>
      <w:marRight w:val="0"/>
      <w:marTop w:val="0"/>
      <w:marBottom w:val="0"/>
      <w:divBdr>
        <w:top w:val="none" w:sz="0" w:space="0" w:color="auto"/>
        <w:left w:val="none" w:sz="0" w:space="0" w:color="auto"/>
        <w:bottom w:val="none" w:sz="0" w:space="0" w:color="auto"/>
        <w:right w:val="none" w:sz="0" w:space="0" w:color="auto"/>
      </w:divBdr>
    </w:div>
    <w:div w:id="1204056737">
      <w:bodyDiv w:val="1"/>
      <w:marLeft w:val="0"/>
      <w:marRight w:val="0"/>
      <w:marTop w:val="0"/>
      <w:marBottom w:val="0"/>
      <w:divBdr>
        <w:top w:val="none" w:sz="0" w:space="0" w:color="auto"/>
        <w:left w:val="none" w:sz="0" w:space="0" w:color="auto"/>
        <w:bottom w:val="none" w:sz="0" w:space="0" w:color="auto"/>
        <w:right w:val="none" w:sz="0" w:space="0" w:color="auto"/>
      </w:divBdr>
      <w:divsChild>
        <w:div w:id="1506364266">
          <w:marLeft w:val="45"/>
          <w:marRight w:val="45"/>
          <w:marTop w:val="0"/>
          <w:marBottom w:val="0"/>
          <w:divBdr>
            <w:top w:val="none" w:sz="0" w:space="0" w:color="auto"/>
            <w:left w:val="none" w:sz="0" w:space="0" w:color="auto"/>
            <w:bottom w:val="none" w:sz="0" w:space="0" w:color="auto"/>
            <w:right w:val="none" w:sz="0" w:space="0" w:color="auto"/>
          </w:divBdr>
          <w:divsChild>
            <w:div w:id="74816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5749">
      <w:bodyDiv w:val="1"/>
      <w:marLeft w:val="0"/>
      <w:marRight w:val="0"/>
      <w:marTop w:val="0"/>
      <w:marBottom w:val="0"/>
      <w:divBdr>
        <w:top w:val="none" w:sz="0" w:space="0" w:color="auto"/>
        <w:left w:val="none" w:sz="0" w:space="0" w:color="auto"/>
        <w:bottom w:val="none" w:sz="0" w:space="0" w:color="auto"/>
        <w:right w:val="none" w:sz="0" w:space="0" w:color="auto"/>
      </w:divBdr>
    </w:div>
    <w:div w:id="1372147073">
      <w:bodyDiv w:val="1"/>
      <w:marLeft w:val="0"/>
      <w:marRight w:val="0"/>
      <w:marTop w:val="0"/>
      <w:marBottom w:val="0"/>
      <w:divBdr>
        <w:top w:val="none" w:sz="0" w:space="0" w:color="auto"/>
        <w:left w:val="none" w:sz="0" w:space="0" w:color="auto"/>
        <w:bottom w:val="none" w:sz="0" w:space="0" w:color="auto"/>
        <w:right w:val="none" w:sz="0" w:space="0" w:color="auto"/>
      </w:divBdr>
    </w:div>
    <w:div w:id="1404134624">
      <w:bodyDiv w:val="1"/>
      <w:marLeft w:val="0"/>
      <w:marRight w:val="0"/>
      <w:marTop w:val="0"/>
      <w:marBottom w:val="0"/>
      <w:divBdr>
        <w:top w:val="none" w:sz="0" w:space="0" w:color="auto"/>
        <w:left w:val="none" w:sz="0" w:space="0" w:color="auto"/>
        <w:bottom w:val="none" w:sz="0" w:space="0" w:color="auto"/>
        <w:right w:val="none" w:sz="0" w:space="0" w:color="auto"/>
      </w:divBdr>
    </w:div>
    <w:div w:id="1440447843">
      <w:bodyDiv w:val="1"/>
      <w:marLeft w:val="0"/>
      <w:marRight w:val="0"/>
      <w:marTop w:val="0"/>
      <w:marBottom w:val="0"/>
      <w:divBdr>
        <w:top w:val="none" w:sz="0" w:space="0" w:color="auto"/>
        <w:left w:val="none" w:sz="0" w:space="0" w:color="auto"/>
        <w:bottom w:val="none" w:sz="0" w:space="0" w:color="auto"/>
        <w:right w:val="none" w:sz="0" w:space="0" w:color="auto"/>
      </w:divBdr>
    </w:div>
    <w:div w:id="1451701641">
      <w:bodyDiv w:val="1"/>
      <w:marLeft w:val="0"/>
      <w:marRight w:val="0"/>
      <w:marTop w:val="0"/>
      <w:marBottom w:val="0"/>
      <w:divBdr>
        <w:top w:val="none" w:sz="0" w:space="0" w:color="auto"/>
        <w:left w:val="none" w:sz="0" w:space="0" w:color="auto"/>
        <w:bottom w:val="none" w:sz="0" w:space="0" w:color="auto"/>
        <w:right w:val="none" w:sz="0" w:space="0" w:color="auto"/>
      </w:divBdr>
    </w:div>
    <w:div w:id="1500391896">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45630531">
      <w:bodyDiv w:val="1"/>
      <w:marLeft w:val="0"/>
      <w:marRight w:val="0"/>
      <w:marTop w:val="0"/>
      <w:marBottom w:val="0"/>
      <w:divBdr>
        <w:top w:val="none" w:sz="0" w:space="0" w:color="auto"/>
        <w:left w:val="none" w:sz="0" w:space="0" w:color="auto"/>
        <w:bottom w:val="none" w:sz="0" w:space="0" w:color="auto"/>
        <w:right w:val="none" w:sz="0" w:space="0" w:color="auto"/>
      </w:divBdr>
      <w:divsChild>
        <w:div w:id="111218601">
          <w:marLeft w:val="0"/>
          <w:marRight w:val="0"/>
          <w:marTop w:val="0"/>
          <w:marBottom w:val="0"/>
          <w:divBdr>
            <w:top w:val="none" w:sz="0" w:space="0" w:color="auto"/>
            <w:left w:val="none" w:sz="0" w:space="0" w:color="auto"/>
            <w:bottom w:val="single" w:sz="6" w:space="8" w:color="EEEEEE"/>
            <w:right w:val="none" w:sz="0" w:space="0" w:color="auto"/>
          </w:divBdr>
          <w:divsChild>
            <w:div w:id="10934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19281">
      <w:bodyDiv w:val="1"/>
      <w:marLeft w:val="0"/>
      <w:marRight w:val="0"/>
      <w:marTop w:val="0"/>
      <w:marBottom w:val="0"/>
      <w:divBdr>
        <w:top w:val="none" w:sz="0" w:space="0" w:color="auto"/>
        <w:left w:val="none" w:sz="0" w:space="0" w:color="auto"/>
        <w:bottom w:val="none" w:sz="0" w:space="0" w:color="auto"/>
        <w:right w:val="none" w:sz="0" w:space="0" w:color="auto"/>
      </w:divBdr>
    </w:div>
    <w:div w:id="1726290885">
      <w:bodyDiv w:val="1"/>
      <w:marLeft w:val="0"/>
      <w:marRight w:val="0"/>
      <w:marTop w:val="0"/>
      <w:marBottom w:val="0"/>
      <w:divBdr>
        <w:top w:val="none" w:sz="0" w:space="0" w:color="auto"/>
        <w:left w:val="none" w:sz="0" w:space="0" w:color="auto"/>
        <w:bottom w:val="none" w:sz="0" w:space="0" w:color="auto"/>
        <w:right w:val="none" w:sz="0" w:space="0" w:color="auto"/>
      </w:divBdr>
    </w:div>
    <w:div w:id="1810708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youtube.com/watch?v=7jdL5538bEo&amp;list=PLLH3mUGkfFCXps_IYvtPcE9vcvqmGMpRK" TargetMode="External"/><Relationship Id="rId10" Type="http://schemas.openxmlformats.org/officeDocument/2006/relationships/header" Target="header2.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hyperlink" Target="https://www.youtube.com/user/Brackey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am%20Thanh%20Tu\Desktop\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D67E02-2E95-47CC-AE2B-4AB0EB569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309</TotalTime>
  <Pages>26</Pages>
  <Words>3556</Words>
  <Characters>20275</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Tu Pattz</dc:creator>
  <cp:lastModifiedBy>Tu Pattz</cp:lastModifiedBy>
  <cp:revision>22</cp:revision>
  <dcterms:created xsi:type="dcterms:W3CDTF">2017-12-03T13:46:00Z</dcterms:created>
  <dcterms:modified xsi:type="dcterms:W3CDTF">2017-12-29T02:49:00Z</dcterms:modified>
</cp:coreProperties>
</file>